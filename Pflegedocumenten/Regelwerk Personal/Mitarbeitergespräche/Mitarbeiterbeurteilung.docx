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992"/>
        <w:gridCol w:w="1418"/>
        <w:gridCol w:w="1134"/>
        <w:gridCol w:w="708"/>
        <w:gridCol w:w="426"/>
        <w:gridCol w:w="567"/>
        <w:gridCol w:w="2057"/>
      </w:tblGrid>
      <w:tr w:rsidR="00890405" w:rsidRPr="00564D36" w14:paraId="27904895" w14:textId="77777777" w:rsidTr="00CA151D">
        <w:trPr>
          <w:cantSplit/>
          <w:trHeight w:hRule="exact" w:val="1000"/>
        </w:trPr>
        <w:tc>
          <w:tcPr>
            <w:tcW w:w="9924" w:type="dxa"/>
            <w:gridSpan w:val="9"/>
          </w:tcPr>
          <w:p w14:paraId="3274027D" w14:textId="1BAEF1C0" w:rsidR="00890405" w:rsidRPr="00564D36" w:rsidRDefault="00890405">
            <w:pPr>
              <w:pStyle w:val="Heading2"/>
              <w:spacing w:line="480" w:lineRule="exact"/>
              <w:rPr>
                <w:rFonts w:ascii="Arial" w:hAnsi="Arial" w:cs="Arial"/>
                <w:sz w:val="26"/>
              </w:rPr>
            </w:pPr>
            <w:r w:rsidRPr="00564D36">
              <w:rPr>
                <w:rFonts w:ascii="Arial" w:hAnsi="Arial" w:cs="Arial"/>
                <w:sz w:val="26"/>
              </w:rPr>
              <w:br/>
              <w:t xml:space="preserve">Mitarbeiterin </w:t>
            </w:r>
          </w:p>
        </w:tc>
      </w:tr>
      <w:tr w:rsidR="00890405" w:rsidRPr="00564D36" w14:paraId="6A1DF073" w14:textId="77777777" w:rsidTr="00CA151D">
        <w:trPr>
          <w:cantSplit/>
          <w:trHeight w:hRule="exact" w:val="400"/>
        </w:trPr>
        <w:tc>
          <w:tcPr>
            <w:tcW w:w="1063" w:type="dxa"/>
          </w:tcPr>
          <w:p w14:paraId="653D476E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Name:</w:t>
            </w:r>
          </w:p>
        </w:tc>
        <w:tc>
          <w:tcPr>
            <w:tcW w:w="3969" w:type="dxa"/>
            <w:gridSpan w:val="3"/>
          </w:tcPr>
          <w:p w14:paraId="7AEA35DA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0620E5CF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Vorname:</w:t>
            </w:r>
          </w:p>
        </w:tc>
        <w:tc>
          <w:tcPr>
            <w:tcW w:w="3758" w:type="dxa"/>
            <w:gridSpan w:val="4"/>
          </w:tcPr>
          <w:p w14:paraId="371CE22F" w14:textId="77777777" w:rsidR="00890405" w:rsidRPr="00564D36" w:rsidRDefault="00890405" w:rsidP="006D5AD3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Pr="00564D36">
              <w:rPr>
                <w:rFonts w:ascii="Arial" w:hAnsi="Arial" w:cs="Arial"/>
              </w:rPr>
              <w:instrText xml:space="preserve"> FORMTEXT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</w:rPr>
              <w:fldChar w:fldCharType="end"/>
            </w:r>
            <w:bookmarkEnd w:id="0"/>
          </w:p>
        </w:tc>
      </w:tr>
      <w:tr w:rsidR="00890405" w:rsidRPr="00564D36" w14:paraId="1B3B6E42" w14:textId="77777777" w:rsidTr="00CA151D">
        <w:trPr>
          <w:cantSplit/>
          <w:trHeight w:hRule="exact" w:val="400"/>
        </w:trPr>
        <w:tc>
          <w:tcPr>
            <w:tcW w:w="1063" w:type="dxa"/>
          </w:tcPr>
          <w:p w14:paraId="175F3399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Funktion:</w:t>
            </w:r>
          </w:p>
        </w:tc>
        <w:tc>
          <w:tcPr>
            <w:tcW w:w="3969" w:type="dxa"/>
            <w:gridSpan w:val="3"/>
          </w:tcPr>
          <w:p w14:paraId="3A4B3AA4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</w:p>
        </w:tc>
        <w:tc>
          <w:tcPr>
            <w:tcW w:w="2268" w:type="dxa"/>
            <w:gridSpan w:val="3"/>
          </w:tcPr>
          <w:p w14:paraId="7315790C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Beschäftigungsgrad:</w:t>
            </w:r>
          </w:p>
        </w:tc>
        <w:tc>
          <w:tcPr>
            <w:tcW w:w="2624" w:type="dxa"/>
            <w:gridSpan w:val="2"/>
          </w:tcPr>
          <w:p w14:paraId="19D1A88A" w14:textId="77777777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</w:p>
        </w:tc>
      </w:tr>
      <w:tr w:rsidR="00890405" w:rsidRPr="00564D36" w14:paraId="48CF1F12" w14:textId="77777777" w:rsidTr="00CA151D">
        <w:trPr>
          <w:cantSplit/>
          <w:trHeight w:hRule="exact" w:val="1000"/>
        </w:trPr>
        <w:tc>
          <w:tcPr>
            <w:tcW w:w="9924" w:type="dxa"/>
            <w:gridSpan w:val="9"/>
          </w:tcPr>
          <w:p w14:paraId="78EA1FB3" w14:textId="77777777" w:rsidR="00890405" w:rsidRPr="00564D36" w:rsidRDefault="00890405">
            <w:pPr>
              <w:pStyle w:val="Heading2"/>
              <w:spacing w:line="480" w:lineRule="exact"/>
              <w:rPr>
                <w:rFonts w:ascii="Arial" w:hAnsi="Arial" w:cs="Arial"/>
                <w:sz w:val="26"/>
              </w:rPr>
            </w:pPr>
            <w:r w:rsidRPr="00564D36">
              <w:rPr>
                <w:rFonts w:ascii="Arial" w:hAnsi="Arial" w:cs="Arial"/>
                <w:sz w:val="26"/>
              </w:rPr>
              <w:br/>
              <w:t xml:space="preserve">Beurteilungsanlass </w:t>
            </w:r>
          </w:p>
        </w:tc>
      </w:tr>
      <w:tr w:rsidR="00890405" w:rsidRPr="00564D36" w14:paraId="61A6C7AF" w14:textId="77777777" w:rsidTr="00CA151D">
        <w:trPr>
          <w:cantSplit/>
          <w:trHeight w:hRule="exact" w:val="400"/>
        </w:trPr>
        <w:tc>
          <w:tcPr>
            <w:tcW w:w="3614" w:type="dxa"/>
            <w:gridSpan w:val="3"/>
          </w:tcPr>
          <w:p w14:paraId="4CE7D7EB" w14:textId="28DD4508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</w:t>
            </w:r>
            <w:r w:rsidR="00CA151D" w:rsidRPr="00564D36">
              <w:rPr>
                <w:rFonts w:ascii="Arial" w:hAnsi="Arial" w:cs="Arial"/>
              </w:rPr>
              <w:t>Probezeit nach 1 Woche</w:t>
            </w:r>
          </w:p>
        </w:tc>
        <w:tc>
          <w:tcPr>
            <w:tcW w:w="3260" w:type="dxa"/>
            <w:gridSpan w:val="3"/>
          </w:tcPr>
          <w:p w14:paraId="75533F2A" w14:textId="57AC4B83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</w:t>
            </w:r>
            <w:r w:rsidR="00CA151D" w:rsidRPr="00564D36">
              <w:rPr>
                <w:rFonts w:ascii="Arial" w:hAnsi="Arial" w:cs="Arial"/>
              </w:rPr>
              <w:t>Probezeit nach 4 Wochen</w:t>
            </w:r>
          </w:p>
        </w:tc>
        <w:tc>
          <w:tcPr>
            <w:tcW w:w="3050" w:type="dxa"/>
            <w:gridSpan w:val="3"/>
          </w:tcPr>
          <w:p w14:paraId="15AB2493" w14:textId="57866CD0" w:rsidR="00890405" w:rsidRPr="00564D36" w:rsidRDefault="00890405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</w:t>
            </w:r>
            <w:r w:rsidR="00CA151D" w:rsidRPr="00564D36">
              <w:rPr>
                <w:rFonts w:ascii="Arial" w:hAnsi="Arial" w:cs="Arial"/>
              </w:rPr>
              <w:t>Probezeit nach 3 Monaten</w:t>
            </w:r>
          </w:p>
        </w:tc>
      </w:tr>
      <w:tr w:rsidR="00CA151D" w:rsidRPr="00564D36" w14:paraId="6031EB46" w14:textId="77777777" w:rsidTr="00CA151D">
        <w:trPr>
          <w:cantSplit/>
          <w:trHeight w:hRule="exact" w:val="400"/>
        </w:trPr>
        <w:tc>
          <w:tcPr>
            <w:tcW w:w="3614" w:type="dxa"/>
            <w:gridSpan w:val="3"/>
          </w:tcPr>
          <w:p w14:paraId="0FA18A79" w14:textId="621A6CE9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ordentliche Beurteilung</w:t>
            </w:r>
          </w:p>
        </w:tc>
        <w:tc>
          <w:tcPr>
            <w:tcW w:w="3260" w:type="dxa"/>
            <w:gridSpan w:val="3"/>
          </w:tcPr>
          <w:p w14:paraId="4349F3D6" w14:textId="2AD11FA8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Wunsch der Beurteilten</w:t>
            </w:r>
          </w:p>
        </w:tc>
        <w:tc>
          <w:tcPr>
            <w:tcW w:w="3050" w:type="dxa"/>
            <w:gridSpan w:val="3"/>
          </w:tcPr>
          <w:p w14:paraId="071C3535" w14:textId="33B830EC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64D36">
              <w:rPr>
                <w:rFonts w:ascii="Arial" w:hAnsi="Arial" w:cs="Arial"/>
              </w:rPr>
              <w:instrText xml:space="preserve"> FORMCHECKBOX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</w:rPr>
              <w:fldChar w:fldCharType="end"/>
            </w:r>
            <w:r w:rsidRPr="00564D36">
              <w:rPr>
                <w:rFonts w:ascii="Arial" w:hAnsi="Arial" w:cs="Arial"/>
              </w:rPr>
              <w:t xml:space="preserve"> Austritt</w:t>
            </w:r>
          </w:p>
        </w:tc>
      </w:tr>
      <w:tr w:rsidR="00CA151D" w:rsidRPr="00564D36" w14:paraId="58B78947" w14:textId="77777777" w:rsidTr="00CA151D">
        <w:trPr>
          <w:cantSplit/>
          <w:trHeight w:hRule="exact" w:val="400"/>
        </w:trPr>
        <w:tc>
          <w:tcPr>
            <w:tcW w:w="2622" w:type="dxa"/>
            <w:gridSpan w:val="2"/>
          </w:tcPr>
          <w:p w14:paraId="3910E02D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</w:p>
        </w:tc>
        <w:tc>
          <w:tcPr>
            <w:tcW w:w="4252" w:type="dxa"/>
            <w:gridSpan w:val="4"/>
          </w:tcPr>
          <w:p w14:paraId="5774ECFC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</w:p>
        </w:tc>
        <w:tc>
          <w:tcPr>
            <w:tcW w:w="993" w:type="dxa"/>
            <w:gridSpan w:val="2"/>
          </w:tcPr>
          <w:p w14:paraId="3BB45E68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</w:p>
        </w:tc>
        <w:tc>
          <w:tcPr>
            <w:tcW w:w="2057" w:type="dxa"/>
          </w:tcPr>
          <w:p w14:paraId="119693FA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</w:p>
        </w:tc>
      </w:tr>
      <w:tr w:rsidR="00CA151D" w:rsidRPr="00564D36" w14:paraId="3E01D231" w14:textId="77777777" w:rsidTr="00CA151D">
        <w:trPr>
          <w:cantSplit/>
          <w:trHeight w:hRule="exact" w:val="400"/>
        </w:trPr>
        <w:tc>
          <w:tcPr>
            <w:tcW w:w="2622" w:type="dxa"/>
            <w:gridSpan w:val="2"/>
          </w:tcPr>
          <w:p w14:paraId="0CD3C8F0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aktuelle Beurteilung durch:</w:t>
            </w:r>
          </w:p>
        </w:tc>
        <w:tc>
          <w:tcPr>
            <w:tcW w:w="4252" w:type="dxa"/>
            <w:gridSpan w:val="4"/>
          </w:tcPr>
          <w:p w14:paraId="33D0445A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" w:name="Text14"/>
            <w:r w:rsidRPr="00564D36">
              <w:rPr>
                <w:rFonts w:ascii="Arial" w:hAnsi="Arial" w:cs="Arial"/>
              </w:rPr>
              <w:instrText xml:space="preserve"> FORMTEXT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</w:rPr>
              <w:fldChar w:fldCharType="end"/>
            </w:r>
            <w:bookmarkEnd w:id="1"/>
          </w:p>
        </w:tc>
        <w:tc>
          <w:tcPr>
            <w:tcW w:w="993" w:type="dxa"/>
            <w:gridSpan w:val="2"/>
          </w:tcPr>
          <w:p w14:paraId="57DB0E21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t>Datum:</w:t>
            </w:r>
          </w:p>
        </w:tc>
        <w:tc>
          <w:tcPr>
            <w:tcW w:w="2057" w:type="dxa"/>
          </w:tcPr>
          <w:p w14:paraId="09B9F53D" w14:textId="77777777" w:rsidR="00CA151D" w:rsidRPr="00564D36" w:rsidRDefault="00CA151D" w:rsidP="00CA151D">
            <w:pPr>
              <w:spacing w:line="360" w:lineRule="exact"/>
              <w:rPr>
                <w:rFonts w:ascii="Arial" w:hAnsi="Arial" w:cs="Arial"/>
              </w:rPr>
            </w:pPr>
            <w:r w:rsidRPr="00564D36"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" w:name="Text15"/>
            <w:r w:rsidRPr="00564D36">
              <w:rPr>
                <w:rFonts w:ascii="Arial" w:hAnsi="Arial" w:cs="Arial"/>
              </w:rPr>
              <w:instrText xml:space="preserve"> FORMTEXT </w:instrText>
            </w:r>
            <w:r w:rsidRPr="00564D36">
              <w:rPr>
                <w:rFonts w:ascii="Arial" w:hAnsi="Arial" w:cs="Arial"/>
              </w:rPr>
            </w:r>
            <w:r w:rsidRPr="00564D36">
              <w:rPr>
                <w:rFonts w:ascii="Arial" w:hAnsi="Arial" w:cs="Arial"/>
              </w:rPr>
              <w:fldChar w:fldCharType="separate"/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  <w:noProof/>
              </w:rPr>
              <w:t> </w:t>
            </w:r>
            <w:r w:rsidRPr="00564D36">
              <w:rPr>
                <w:rFonts w:ascii="Arial" w:hAnsi="Arial" w:cs="Arial"/>
              </w:rPr>
              <w:fldChar w:fldCharType="end"/>
            </w:r>
            <w:bookmarkEnd w:id="2"/>
            <w:r w:rsidRPr="00564D36">
              <w:rPr>
                <w:rFonts w:ascii="Arial" w:hAnsi="Arial" w:cs="Arial"/>
              </w:rPr>
              <w:br/>
            </w:r>
          </w:p>
        </w:tc>
      </w:tr>
    </w:tbl>
    <w:p w14:paraId="66E98202" w14:textId="77777777" w:rsidR="00890405" w:rsidRPr="00564D36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</w:rPr>
      </w:pPr>
    </w:p>
    <w:p w14:paraId="272D6942" w14:textId="77777777" w:rsidR="00890405" w:rsidRPr="00564D36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</w:rPr>
      </w:pPr>
    </w:p>
    <w:p w14:paraId="2B781444" w14:textId="77777777" w:rsidR="00890405" w:rsidRPr="00564D36" w:rsidRDefault="00890405">
      <w:pPr>
        <w:pStyle w:val="Header"/>
        <w:tabs>
          <w:tab w:val="clear" w:pos="4536"/>
          <w:tab w:val="clear" w:pos="9072"/>
        </w:tabs>
        <w:spacing w:line="120" w:lineRule="exact"/>
        <w:rPr>
          <w:rFonts w:ascii="Arial" w:hAnsi="Arial" w:cs="Arial"/>
        </w:rPr>
      </w:pPr>
    </w:p>
    <w:p w14:paraId="38AE4B52" w14:textId="77777777" w:rsidR="00890405" w:rsidRPr="00564D36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</w:rPr>
      </w:pPr>
    </w:p>
    <w:p w14:paraId="1DE9A3BB" w14:textId="77777777" w:rsidR="00890405" w:rsidRPr="00564D36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6645"/>
      </w:tblGrid>
      <w:tr w:rsidR="00890405" w:rsidRPr="00564D36" w14:paraId="54CA2A69" w14:textId="77777777">
        <w:tc>
          <w:tcPr>
            <w:tcW w:w="3331" w:type="dxa"/>
            <w:tcBorders>
              <w:top w:val="nil"/>
              <w:left w:val="nil"/>
              <w:bottom w:val="nil"/>
              <w:right w:val="nil"/>
            </w:tcBorders>
          </w:tcPr>
          <w:p w14:paraId="273AF475" w14:textId="77777777" w:rsidR="00890405" w:rsidRPr="00564D36" w:rsidRDefault="00890405">
            <w:pPr>
              <w:pStyle w:val="Header"/>
              <w:tabs>
                <w:tab w:val="clear" w:pos="4536"/>
                <w:tab w:val="clear" w:pos="9072"/>
              </w:tabs>
              <w:spacing w:line="400" w:lineRule="exact"/>
              <w:rPr>
                <w:rFonts w:ascii="Arial" w:hAnsi="Arial" w:cs="Arial"/>
                <w:b/>
                <w:sz w:val="36"/>
              </w:rPr>
            </w:pPr>
            <w:r w:rsidRPr="00564D36">
              <w:rPr>
                <w:rFonts w:ascii="Arial" w:hAnsi="Arial" w:cs="Arial"/>
                <w:b/>
                <w:sz w:val="36"/>
              </w:rPr>
              <w:t>Merkmalkatalog</w:t>
            </w:r>
          </w:p>
        </w:tc>
        <w:tc>
          <w:tcPr>
            <w:tcW w:w="6645" w:type="dxa"/>
            <w:tcBorders>
              <w:top w:val="nil"/>
              <w:left w:val="nil"/>
              <w:bottom w:val="nil"/>
              <w:right w:val="nil"/>
            </w:tcBorders>
          </w:tcPr>
          <w:p w14:paraId="1BC0F6D6" w14:textId="50C088A3" w:rsidR="00890405" w:rsidRPr="00564D36" w:rsidRDefault="00890405">
            <w:pPr>
              <w:pStyle w:val="Header"/>
              <w:tabs>
                <w:tab w:val="clear" w:pos="4536"/>
                <w:tab w:val="clear" w:pos="9072"/>
              </w:tabs>
              <w:spacing w:line="400" w:lineRule="exact"/>
              <w:rPr>
                <w:rFonts w:ascii="Arial" w:hAnsi="Arial" w:cs="Arial"/>
                <w:b/>
                <w:sz w:val="36"/>
              </w:rPr>
            </w:pPr>
            <w:r w:rsidRPr="00564D36">
              <w:rPr>
                <w:rFonts w:ascii="Arial" w:hAnsi="Arial" w:cs="Arial"/>
              </w:rPr>
              <w:t xml:space="preserve">(siehe dazu </w:t>
            </w:r>
            <w:proofErr w:type="gramStart"/>
            <w:r w:rsidR="00E54178" w:rsidRPr="00564D36">
              <w:rPr>
                <w:rFonts w:ascii="Arial" w:hAnsi="Arial" w:cs="Arial"/>
              </w:rPr>
              <w:t>Gesamtbeurteilung</w:t>
            </w:r>
            <w:proofErr w:type="gramEnd"/>
            <w:r w:rsidR="00E54178" w:rsidRPr="00564D36">
              <w:rPr>
                <w:rFonts w:ascii="Arial" w:hAnsi="Arial" w:cs="Arial"/>
              </w:rPr>
              <w:t xml:space="preserve"> </w:t>
            </w:r>
            <w:r w:rsidRPr="00564D36">
              <w:rPr>
                <w:rFonts w:ascii="Arial" w:hAnsi="Arial" w:cs="Arial"/>
              </w:rPr>
              <w:t xml:space="preserve">Seite </w:t>
            </w:r>
            <w:r w:rsidR="00564D36">
              <w:rPr>
                <w:rFonts w:ascii="Arial" w:hAnsi="Arial" w:cs="Arial"/>
              </w:rPr>
              <w:t>3</w:t>
            </w:r>
            <w:r w:rsidRPr="00564D36">
              <w:rPr>
                <w:rFonts w:ascii="Arial" w:hAnsi="Arial" w:cs="Arial"/>
              </w:rPr>
              <w:t>)</w:t>
            </w:r>
          </w:p>
        </w:tc>
      </w:tr>
    </w:tbl>
    <w:p w14:paraId="6AC9E099" w14:textId="77777777" w:rsidR="00890405" w:rsidRPr="00564D36" w:rsidRDefault="00890405">
      <w:pPr>
        <w:pStyle w:val="Header"/>
        <w:tabs>
          <w:tab w:val="clear" w:pos="4536"/>
          <w:tab w:val="clear" w:pos="9072"/>
        </w:tabs>
        <w:spacing w:line="320" w:lineRule="exact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543"/>
        <w:gridCol w:w="407"/>
        <w:gridCol w:w="444"/>
        <w:gridCol w:w="425"/>
        <w:gridCol w:w="425"/>
        <w:gridCol w:w="851"/>
        <w:gridCol w:w="850"/>
        <w:gridCol w:w="851"/>
        <w:gridCol w:w="1276"/>
        <w:gridCol w:w="356"/>
      </w:tblGrid>
      <w:tr w:rsidR="00890405" w:rsidRPr="00564D36" w14:paraId="2EDD0408" w14:textId="77777777">
        <w:trPr>
          <w:cantSplit/>
          <w:trHeight w:hRule="exact" w:val="4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5DBA4158" w14:textId="77777777" w:rsidR="00890405" w:rsidRPr="00564D36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</w:rPr>
            </w:pPr>
          </w:p>
          <w:p w14:paraId="4D69BF3C" w14:textId="77777777" w:rsidR="00890405" w:rsidRPr="00564D36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</w:rPr>
            </w:pPr>
            <w:r w:rsidRPr="00564D36">
              <w:rPr>
                <w:rFonts w:ascii="Arial" w:hAnsi="Arial" w:cs="Arial"/>
                <w:sz w:val="26"/>
              </w:rPr>
              <w:t>1.</w:t>
            </w:r>
          </w:p>
        </w:tc>
        <w:tc>
          <w:tcPr>
            <w:tcW w:w="9428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DA3AB5" w14:textId="77777777" w:rsidR="00890405" w:rsidRPr="00564D36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</w:rPr>
            </w:pPr>
          </w:p>
          <w:p w14:paraId="0B0B30C3" w14:textId="77777777" w:rsidR="00890405" w:rsidRPr="00564D36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</w:rPr>
            </w:pPr>
            <w:r w:rsidRPr="00564D36">
              <w:rPr>
                <w:rFonts w:ascii="Arial" w:hAnsi="Arial" w:cs="Arial"/>
                <w:sz w:val="26"/>
              </w:rPr>
              <w:t>Arbeitsausführung</w:t>
            </w:r>
          </w:p>
          <w:p w14:paraId="475A57D2" w14:textId="77777777" w:rsidR="00890405" w:rsidRPr="00564D36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</w:rPr>
            </w:pPr>
          </w:p>
          <w:p w14:paraId="6FE7E8DB" w14:textId="77777777" w:rsidR="00890405" w:rsidRPr="00564D36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</w:rPr>
            </w:pPr>
          </w:p>
        </w:tc>
      </w:tr>
      <w:tr w:rsidR="00890405" w:rsidRPr="00BC2A38" w14:paraId="3F13B2FC" w14:textId="77777777">
        <w:trPr>
          <w:cantSplit/>
          <w:trHeight w:hRule="exact" w:val="280"/>
        </w:trPr>
        <w:tc>
          <w:tcPr>
            <w:tcW w:w="4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851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2EA98E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BA380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2C232B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4DEEE8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FC4A" w14:textId="55E65ED1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Bemerkungen/</w:t>
            </w:r>
            <w:r w:rsidR="006D5AD3" w:rsidRPr="00BC2A38">
              <w:rPr>
                <w:rFonts w:ascii="Arial" w:hAnsi="Arial" w:cs="Arial"/>
                <w:lang w:val="de-CH"/>
              </w:rPr>
              <w:t>Ma</w:t>
            </w:r>
            <w:r w:rsidR="00BC2A38" w:rsidRPr="00BC2A38">
              <w:rPr>
                <w:rFonts w:ascii="Arial" w:hAnsi="Arial" w:cs="Arial"/>
                <w:lang w:val="de-CH"/>
              </w:rPr>
              <w:t>ss</w:t>
            </w:r>
            <w:r w:rsidR="006D5AD3" w:rsidRPr="00BC2A38">
              <w:rPr>
                <w:rFonts w:ascii="Arial" w:hAnsi="Arial" w:cs="Arial"/>
                <w:lang w:val="de-CH"/>
              </w:rPr>
              <w:t>nahmen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A41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</w:t>
            </w:r>
          </w:p>
        </w:tc>
      </w:tr>
      <w:tr w:rsidR="00890405" w:rsidRPr="00BC2A38" w14:paraId="60643F4A" w14:textId="77777777" w:rsidTr="00BD3A0A">
        <w:trPr>
          <w:cantSplit/>
          <w:trHeight w:hRule="exact" w:val="79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37BA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C54BC0D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24B3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4EFC908" w14:textId="77777777" w:rsidR="00890405" w:rsidRPr="00BC2A38" w:rsidRDefault="006D1714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 xml:space="preserve">Fachkompetenzen anwenden 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00283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713F756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340475E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A2C330E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CAF578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DBDE621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653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D61D81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579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A57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BE0212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6175D7EA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D23A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279B47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1852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B6AADA9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Anleiten und Überwachen von Laien, Lernenden und Praktikantinnen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95008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D412E54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389B21B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2690AC0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2CE341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BB1A6C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131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93F2E0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A5DA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31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8A23270" w14:textId="77777777" w:rsidR="00890405" w:rsidRPr="00BC2A38" w:rsidRDefault="00BD3A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19D56548" w14:textId="77777777" w:rsidTr="00BD3A0A">
        <w:trPr>
          <w:cantSplit/>
          <w:trHeight w:hRule="exact" w:val="789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151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8D9AD41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511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2AA8581" w14:textId="77777777" w:rsidR="00890405" w:rsidRPr="00BC2A38" w:rsidRDefault="00B43E68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Führen der Pflegedokumentation</w:t>
            </w:r>
          </w:p>
          <w:p w14:paraId="62D067E9" w14:textId="77777777" w:rsidR="00B43E68" w:rsidRPr="00BC2A38" w:rsidRDefault="00B43E68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2F472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0C877E1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05ABEA4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46683A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193DC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263EAC9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05A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66C88F8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7FDC" w14:textId="77777777" w:rsidR="00890405" w:rsidRPr="00BC2A38" w:rsidRDefault="00890405" w:rsidP="00810D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1F1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EDAC57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AC21EDE" w14:textId="77777777" w:rsidTr="006D1714">
        <w:trPr>
          <w:cantSplit/>
          <w:trHeight w:hRule="exact" w:val="912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3DD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0A0544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1.4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BBE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CAD4DEE" w14:textId="4F7164A6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Erkennen und Lösen von Problemen</w:t>
            </w:r>
            <w:r w:rsidR="006D1714" w:rsidRPr="00BC2A38">
              <w:rPr>
                <w:rFonts w:ascii="Arial" w:hAnsi="Arial" w:cs="Arial"/>
                <w:lang w:val="de-CH"/>
              </w:rPr>
              <w:t xml:space="preserve"> und </w:t>
            </w:r>
            <w:r w:rsidR="006D5AD3" w:rsidRPr="00BC2A38">
              <w:rPr>
                <w:rFonts w:ascii="Arial" w:hAnsi="Arial" w:cs="Arial"/>
                <w:lang w:val="de-CH"/>
              </w:rPr>
              <w:t>au</w:t>
            </w:r>
            <w:r w:rsidR="00CA151D" w:rsidRPr="00BC2A38">
              <w:rPr>
                <w:rFonts w:ascii="Arial" w:hAnsi="Arial" w:cs="Arial"/>
                <w:lang w:val="de-CH"/>
              </w:rPr>
              <w:t>ss</w:t>
            </w:r>
            <w:r w:rsidR="006D5AD3" w:rsidRPr="00BC2A38">
              <w:rPr>
                <w:rFonts w:ascii="Arial" w:hAnsi="Arial" w:cs="Arial"/>
                <w:lang w:val="de-CH"/>
              </w:rPr>
              <w:t>ergewöhnlichen</w:t>
            </w:r>
            <w:r w:rsidR="006D1714" w:rsidRPr="00BC2A38">
              <w:rPr>
                <w:rFonts w:ascii="Arial" w:hAnsi="Arial" w:cs="Arial"/>
                <w:lang w:val="de-CH"/>
              </w:rPr>
              <w:t xml:space="preserve"> Situationen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9356D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27826FE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567C957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47FFDF6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3E822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21436CA" w14:textId="77777777" w:rsidR="00890405" w:rsidRPr="00BC2A38" w:rsidRDefault="0081358F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995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2B52353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121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447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36A296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7886E3E5" w14:textId="77777777" w:rsidTr="00BD3A0A">
        <w:trPr>
          <w:cantSplit/>
          <w:trHeight w:hRule="exact" w:val="78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001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73A68B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F47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2E27E13" w14:textId="1E1F977F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Eigene Arbeitsorganisation</w:t>
            </w:r>
            <w:r w:rsidR="006D1714" w:rsidRPr="00BC2A38">
              <w:rPr>
                <w:rFonts w:ascii="Arial" w:hAnsi="Arial" w:cs="Arial"/>
                <w:lang w:val="de-CH"/>
              </w:rPr>
              <w:t xml:space="preserve"> </w:t>
            </w:r>
          </w:p>
          <w:p w14:paraId="760BA0FA" w14:textId="77777777" w:rsidR="006D1714" w:rsidRPr="00BC2A38" w:rsidRDefault="006D1714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B7D4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A70BF6B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26C241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B082DB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98EDF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CECFCFB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1F8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E6F1DB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890A" w14:textId="77777777" w:rsidR="00890405" w:rsidRPr="00BC2A38" w:rsidRDefault="00890405" w:rsidP="00810D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07D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562C0A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5F9E6180" w14:textId="77777777" w:rsidTr="00CA151D">
        <w:trPr>
          <w:cantSplit/>
          <w:trHeight w:hRule="exact" w:val="894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BEB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45ECD3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D90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19778D8" w14:textId="3B03CD3D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Einhalten von Weisungen</w:t>
            </w:r>
            <w:r w:rsidR="006D1714" w:rsidRPr="00BC2A38">
              <w:rPr>
                <w:rFonts w:ascii="Arial" w:hAnsi="Arial" w:cs="Arial"/>
                <w:lang w:val="de-CH"/>
              </w:rPr>
              <w:t xml:space="preserve"> </w:t>
            </w:r>
            <w:proofErr w:type="gramStart"/>
            <w:r w:rsidR="006D1714" w:rsidRPr="00BC2A38">
              <w:rPr>
                <w:rFonts w:ascii="Arial" w:hAnsi="Arial" w:cs="Arial"/>
                <w:lang w:val="de-CH"/>
              </w:rPr>
              <w:t>( z.B.</w:t>
            </w:r>
            <w:proofErr w:type="gramEnd"/>
            <w:r w:rsidR="006D1714" w:rsidRPr="00BC2A38">
              <w:rPr>
                <w:rFonts w:ascii="Arial" w:hAnsi="Arial" w:cs="Arial"/>
                <w:lang w:val="de-CH"/>
              </w:rPr>
              <w:t xml:space="preserve"> Hygiene, Arbeitssicherheit)</w:t>
            </w:r>
          </w:p>
          <w:p w14:paraId="1BE55DAD" w14:textId="49477862" w:rsidR="00CA151D" w:rsidRPr="00BC2A38" w:rsidRDefault="00CA151D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  <w:p w14:paraId="55E22CD4" w14:textId="77777777" w:rsidR="00CA151D" w:rsidRPr="00BC2A38" w:rsidRDefault="00CA151D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  <w:p w14:paraId="667C7732" w14:textId="47F30870" w:rsidR="00CA151D" w:rsidRPr="00BC2A38" w:rsidRDefault="00CA151D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F5A5F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DEC9E51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19825C0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1025EC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8B91D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467E842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61A6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970713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EAA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9C3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6D6203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1B45521C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59F1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9FA68B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1.7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F91E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C54B60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Wahrnehmung, Ausdruck und Information</w:t>
            </w:r>
            <w:r w:rsidR="006D1714" w:rsidRPr="00BC2A38">
              <w:rPr>
                <w:rFonts w:ascii="Arial" w:hAnsi="Arial" w:cs="Arial"/>
                <w:lang w:val="de-CH"/>
              </w:rPr>
              <w:t xml:space="preserve"> weiterleiten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D9463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266E9D1" w14:textId="77777777" w:rsidR="00890405" w:rsidRPr="00BC2A38" w:rsidRDefault="00E8741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124E83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ED7866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30A29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8DB5EC4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571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74D486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731A" w14:textId="77777777" w:rsidR="00890405" w:rsidRPr="00BC2A38" w:rsidRDefault="00890405" w:rsidP="00810D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795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B252691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BFC6D9D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6BAFF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749C47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402ABC6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Beurteilung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5849AA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B2DDCB3" w14:textId="77777777" w:rsidR="00890405" w:rsidRPr="00BC2A38" w:rsidRDefault="00E8741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978854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9F1013" w14:textId="77777777" w:rsidR="00890405" w:rsidRPr="00BC2A38" w:rsidRDefault="006D5AD3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43883B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721E30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DAA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6E64BF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</w:tr>
    </w:tbl>
    <w:p w14:paraId="0E05ECB1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1455EED0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543"/>
        <w:gridCol w:w="407"/>
        <w:gridCol w:w="444"/>
        <w:gridCol w:w="425"/>
        <w:gridCol w:w="425"/>
        <w:gridCol w:w="851"/>
        <w:gridCol w:w="850"/>
        <w:gridCol w:w="851"/>
        <w:gridCol w:w="1276"/>
        <w:gridCol w:w="356"/>
      </w:tblGrid>
      <w:tr w:rsidR="00890405" w:rsidRPr="00BC2A38" w14:paraId="0CF03E16" w14:textId="77777777">
        <w:trPr>
          <w:cantSplit/>
          <w:trHeight w:hRule="exact" w:val="4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3FB750FE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76AAF949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2.</w:t>
            </w:r>
          </w:p>
        </w:tc>
        <w:tc>
          <w:tcPr>
            <w:tcW w:w="9428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82A5DA2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2C56C9EC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Arbeitsergebnis</w:t>
            </w:r>
          </w:p>
          <w:p w14:paraId="188D33CF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7C095434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  <w:lang w:val="de-CH"/>
              </w:rPr>
            </w:pPr>
          </w:p>
        </w:tc>
      </w:tr>
      <w:tr w:rsidR="00890405" w:rsidRPr="00BC2A38" w14:paraId="31AD843A" w14:textId="77777777">
        <w:trPr>
          <w:cantSplit/>
          <w:trHeight w:hRule="exact" w:val="280"/>
        </w:trPr>
        <w:tc>
          <w:tcPr>
            <w:tcW w:w="4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9AB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5F798A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C66931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BE5046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1A4E3E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87E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Bemerkungen/Massnahmen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6B9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</w:t>
            </w:r>
          </w:p>
        </w:tc>
      </w:tr>
      <w:tr w:rsidR="00890405" w:rsidRPr="00BC2A38" w14:paraId="1EFDDFDB" w14:textId="77777777" w:rsidTr="00BD3A0A">
        <w:trPr>
          <w:cantSplit/>
          <w:trHeight w:hRule="exact" w:val="59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63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824B0E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2.1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4E2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79DF52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Effizienz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D2CD1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F127864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32A1856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9875146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45E59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868331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A96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866632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AD3C" w14:textId="77777777" w:rsidR="00BD3A0A" w:rsidRPr="00BC2A38" w:rsidRDefault="00BD3A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  <w:p w14:paraId="2ABDA24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47B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3FA28D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0799C38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91E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1C801D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2.2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9A8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5C0468C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Arbeitsvolumen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5F09C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50600FD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260B58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32046FF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50676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F9B87D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9D5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4BEA1DA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13CC" w14:textId="77777777" w:rsidR="00890405" w:rsidRPr="00BC2A38" w:rsidRDefault="00890405" w:rsidP="00BD3A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264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631D30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0F4893DD" w14:textId="77777777" w:rsidTr="00BD3A0A">
        <w:trPr>
          <w:cantSplit/>
          <w:trHeight w:hRule="exact" w:val="66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E0A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339CF2C" w14:textId="77777777" w:rsidR="00890405" w:rsidRPr="00BC2A38" w:rsidRDefault="00E378CE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2.3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96B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1C9CA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Belastbarkeit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1FA1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BD4659A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E4A9A9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F195DF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3573F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CAE91EA" w14:textId="77777777" w:rsidR="00890405" w:rsidRPr="00BC2A38" w:rsidRDefault="00810D0A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86E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AE48EBB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7FF6" w14:textId="77777777" w:rsidR="00890405" w:rsidRPr="00BC2A38" w:rsidRDefault="00890405" w:rsidP="00E77CA6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ED0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DAA749D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4868E40A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ED829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FB7D04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9BDB2C0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Beurteilung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D7F256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1CA95FE" w14:textId="77777777" w:rsidR="00890405" w:rsidRPr="00BC2A38" w:rsidRDefault="006D5AD3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3E9063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DA1519D" w14:textId="77777777" w:rsidR="00890405" w:rsidRPr="00BC2A38" w:rsidRDefault="00E77CA6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0C4CCC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8EFBDFC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85D6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9038DE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</w:tr>
    </w:tbl>
    <w:p w14:paraId="7B0121C8" w14:textId="77777777" w:rsidR="001D1068" w:rsidRPr="00BC2A38" w:rsidRDefault="001D1068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7579E0CD" w14:textId="77777777" w:rsidR="00BD3A0A" w:rsidRPr="00BC2A38" w:rsidRDefault="00BD3A0A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5FB20F15" w14:textId="77777777" w:rsidR="00BD3A0A" w:rsidRPr="00BC2A38" w:rsidRDefault="00BD3A0A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543"/>
        <w:gridCol w:w="407"/>
        <w:gridCol w:w="444"/>
        <w:gridCol w:w="425"/>
        <w:gridCol w:w="425"/>
        <w:gridCol w:w="851"/>
        <w:gridCol w:w="850"/>
        <w:gridCol w:w="851"/>
        <w:gridCol w:w="1276"/>
        <w:gridCol w:w="356"/>
      </w:tblGrid>
      <w:tr w:rsidR="00890405" w:rsidRPr="00BC2A38" w14:paraId="27E7E099" w14:textId="77777777">
        <w:trPr>
          <w:cantSplit/>
          <w:trHeight w:hRule="exact" w:val="4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4CF98726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1BC29393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3.</w:t>
            </w:r>
          </w:p>
        </w:tc>
        <w:tc>
          <w:tcPr>
            <w:tcW w:w="9428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2A42EEB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3FA8AFE8" w14:textId="45C38EAF" w:rsidR="00890405" w:rsidRPr="00BC2A38" w:rsidRDefault="0029721F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Selbs</w:t>
            </w:r>
            <w:r w:rsidR="00CA151D" w:rsidRPr="00BC2A38">
              <w:rPr>
                <w:rFonts w:ascii="Arial" w:hAnsi="Arial" w:cs="Arial"/>
                <w:sz w:val="26"/>
                <w:lang w:val="de-CH"/>
              </w:rPr>
              <w:t>t</w:t>
            </w:r>
            <w:r w:rsidRPr="00BC2A38">
              <w:rPr>
                <w:rFonts w:ascii="Arial" w:hAnsi="Arial" w:cs="Arial"/>
                <w:sz w:val="26"/>
                <w:lang w:val="de-CH"/>
              </w:rPr>
              <w:t>kompetenz</w:t>
            </w:r>
          </w:p>
          <w:p w14:paraId="45713C82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242B3047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  <w:lang w:val="de-CH"/>
              </w:rPr>
            </w:pPr>
          </w:p>
        </w:tc>
      </w:tr>
      <w:tr w:rsidR="00890405" w:rsidRPr="00BC2A38" w14:paraId="6395B67C" w14:textId="77777777" w:rsidTr="00E77CA6">
        <w:trPr>
          <w:cantSplit/>
          <w:trHeight w:hRule="exact" w:val="384"/>
        </w:trPr>
        <w:tc>
          <w:tcPr>
            <w:tcW w:w="4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080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60C217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02EC7D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371BC0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307243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423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Bemerkungen/Massnahmen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211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</w:t>
            </w:r>
          </w:p>
        </w:tc>
      </w:tr>
      <w:tr w:rsidR="00890405" w:rsidRPr="00BC2A38" w14:paraId="6DCB7578" w14:textId="77777777" w:rsidTr="00BD3A0A">
        <w:trPr>
          <w:cantSplit/>
          <w:trHeight w:hRule="exact" w:val="98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922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2A0E91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B67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5D64DBB" w14:textId="5E084A1A" w:rsidR="00890405" w:rsidRPr="00BC2A38" w:rsidRDefault="0029721F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Eigenverantwortung</w:t>
            </w:r>
            <w:r w:rsidR="00E378CE" w:rsidRPr="00BC2A38">
              <w:rPr>
                <w:rFonts w:ascii="Arial" w:hAnsi="Arial" w:cs="Arial"/>
                <w:lang w:val="de-CH"/>
              </w:rPr>
              <w:t xml:space="preserve"> und Eigenini</w:t>
            </w:r>
            <w:r w:rsidR="00CA151D" w:rsidRPr="00BC2A38">
              <w:rPr>
                <w:rFonts w:ascii="Arial" w:hAnsi="Arial" w:cs="Arial"/>
                <w:lang w:val="de-CH"/>
              </w:rPr>
              <w:t>ti</w:t>
            </w:r>
            <w:r w:rsidR="00E378CE" w:rsidRPr="00BC2A38">
              <w:rPr>
                <w:rFonts w:ascii="Arial" w:hAnsi="Arial" w:cs="Arial"/>
                <w:lang w:val="de-CH"/>
              </w:rPr>
              <w:t>ative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70C90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6DBE0D3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1C4CDC5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BAE34D2" w14:textId="77777777" w:rsidR="00890405" w:rsidRPr="00BC2A38" w:rsidRDefault="00E77CA6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52D4B1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5A73D72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3B5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7098AC3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29BE" w14:textId="77777777" w:rsidR="00890405" w:rsidRPr="00BC2A38" w:rsidRDefault="00890405" w:rsidP="00E77CA6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1BC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050FB7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C65FEC0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5ED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F50A396" w14:textId="77777777" w:rsidR="00890405" w:rsidRPr="00BC2A38" w:rsidRDefault="00E378CE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90A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1DA245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Flexibilität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B211D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2639AA8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2230FD5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C74CCE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6686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D401C2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FE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FFCDD7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8F4B" w14:textId="77777777" w:rsidR="00BD3A0A" w:rsidRPr="00BC2A38" w:rsidRDefault="00BD3A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  <w:p w14:paraId="02EDF01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4C8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B252E1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F4C73AD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CFC9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E322929" w14:textId="77777777" w:rsidR="00890405" w:rsidRPr="00BC2A38" w:rsidRDefault="00E378CE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ED40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8D7848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 xml:space="preserve">Bereitschaft zur Übernahme </w:t>
            </w:r>
            <w:r w:rsidRPr="00BC2A38">
              <w:rPr>
                <w:rFonts w:ascii="Arial" w:hAnsi="Arial" w:cs="Arial"/>
                <w:lang w:val="de-CH"/>
              </w:rPr>
              <w:br/>
              <w:t>von Verantwortung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04AF9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1D15806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672AB70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CBD0B2B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B62593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705A90F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9DF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A4097FF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40E7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DC9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CAAC9A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68CAFE1A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849F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9329A43" w14:textId="77777777" w:rsidR="00890405" w:rsidRPr="00BC2A38" w:rsidRDefault="00E378CE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3.4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4AF4B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CD5978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 xml:space="preserve">Lernfähigkeit, Bereitschaft </w:t>
            </w:r>
            <w:r w:rsidRPr="00BC2A38">
              <w:rPr>
                <w:rFonts w:ascii="Arial" w:hAnsi="Arial" w:cs="Arial"/>
                <w:lang w:val="de-CH"/>
              </w:rPr>
              <w:br/>
              <w:t>zur Fortbildung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21FFB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85CC142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196F0BB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4226126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F5C29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0365E18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664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994AE66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69E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9D8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0D14ED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29721F" w:rsidRPr="00BC2A38" w14:paraId="65C7C67A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0BCD" w14:textId="77777777" w:rsidR="0029721F" w:rsidRPr="00BC2A38" w:rsidRDefault="0029721F" w:rsidP="0029721F">
            <w:pPr>
              <w:rPr>
                <w:rFonts w:ascii="Arial" w:hAnsi="Arial" w:cs="Arial"/>
                <w:lang w:val="de-CH"/>
              </w:rPr>
            </w:pPr>
          </w:p>
          <w:p w14:paraId="1468A7F1" w14:textId="77777777" w:rsidR="0029721F" w:rsidRPr="00BC2A38" w:rsidRDefault="00E378CE" w:rsidP="0029721F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F94AE" w14:textId="77777777" w:rsidR="0029721F" w:rsidRPr="00BC2A38" w:rsidRDefault="0029721F" w:rsidP="0029721F">
            <w:pPr>
              <w:rPr>
                <w:rFonts w:ascii="Arial" w:hAnsi="Arial" w:cs="Arial"/>
                <w:lang w:val="de-CH"/>
              </w:rPr>
            </w:pPr>
          </w:p>
          <w:p w14:paraId="20F79FAB" w14:textId="77777777" w:rsidR="0029721F" w:rsidRPr="00BC2A38" w:rsidRDefault="0029721F" w:rsidP="0029721F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Zuverlässigkeit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B52F66" w14:textId="77777777" w:rsidR="0029721F" w:rsidRPr="00BC2A38" w:rsidRDefault="0029721F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FE83272" w14:textId="77777777" w:rsidR="001D1068" w:rsidRPr="00BC2A38" w:rsidRDefault="006D5AD3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09E429D1" w14:textId="77777777" w:rsidR="0029721F" w:rsidRPr="00BC2A38" w:rsidRDefault="0029721F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124E7B5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FD9C7BF" w14:textId="77777777" w:rsidR="0029721F" w:rsidRPr="00BC2A38" w:rsidRDefault="0029721F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0D0BEAE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0051" w14:textId="77777777" w:rsidR="0029721F" w:rsidRPr="00BC2A38" w:rsidRDefault="0029721F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388D481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31BB" w14:textId="77777777" w:rsidR="0029721F" w:rsidRPr="00BC2A38" w:rsidRDefault="0029721F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96BE" w14:textId="77777777" w:rsidR="0029721F" w:rsidRPr="00BC2A38" w:rsidRDefault="0029721F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A98DF9F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1D1068" w:rsidRPr="00BC2A38" w14:paraId="495C635D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2FDB" w14:textId="77777777" w:rsidR="001D1068" w:rsidRPr="00BC2A38" w:rsidRDefault="001D1068" w:rsidP="0029721F">
            <w:pPr>
              <w:rPr>
                <w:rFonts w:ascii="Arial" w:hAnsi="Arial" w:cs="Arial"/>
                <w:lang w:val="de-CH"/>
              </w:rPr>
            </w:pPr>
          </w:p>
          <w:p w14:paraId="3A36AFDD" w14:textId="77777777" w:rsidR="001D1068" w:rsidRPr="00BC2A38" w:rsidRDefault="00E378CE" w:rsidP="0029721F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3.6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79D0" w14:textId="77777777" w:rsidR="001D1068" w:rsidRPr="00BC2A38" w:rsidRDefault="001D1068" w:rsidP="0029721F">
            <w:pPr>
              <w:rPr>
                <w:rFonts w:ascii="Arial" w:hAnsi="Arial" w:cs="Arial"/>
                <w:lang w:val="de-CH"/>
              </w:rPr>
            </w:pPr>
          </w:p>
          <w:p w14:paraId="701F1A2B" w14:textId="77777777" w:rsidR="001D1068" w:rsidRPr="00BC2A38" w:rsidRDefault="001D1068" w:rsidP="0029721F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Pünktlichkeit und einhalten von Terminen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3BDC41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77D9489" w14:textId="77777777" w:rsidR="001D1068" w:rsidRPr="00BC2A38" w:rsidRDefault="0081005F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67B82D66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FB295E5" w14:textId="77777777" w:rsidR="001D1068" w:rsidRPr="00BC2A38" w:rsidRDefault="006D5AD3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D44FD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0BC6CBC" w14:textId="77777777" w:rsidR="001D1068" w:rsidRPr="00BC2A38" w:rsidRDefault="0081005F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4456F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40884B3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848B" w14:textId="77777777" w:rsidR="001D1068" w:rsidRPr="00BC2A38" w:rsidRDefault="001D1068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A734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58F6682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5E0A165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5CD45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C4A89C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294B3D1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Beurteilung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DC343E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7119D42" w14:textId="77777777" w:rsidR="00890405" w:rsidRPr="00BC2A38" w:rsidRDefault="006D5AD3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9CAD5B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57617DC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2E7E443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D0BBE0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20C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2A382D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</w:tr>
    </w:tbl>
    <w:p w14:paraId="059C6740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5C31C7A2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543"/>
        <w:gridCol w:w="407"/>
        <w:gridCol w:w="444"/>
        <w:gridCol w:w="425"/>
        <w:gridCol w:w="425"/>
        <w:gridCol w:w="851"/>
        <w:gridCol w:w="850"/>
        <w:gridCol w:w="851"/>
        <w:gridCol w:w="1276"/>
        <w:gridCol w:w="356"/>
      </w:tblGrid>
      <w:tr w:rsidR="00890405" w:rsidRPr="00BC2A38" w14:paraId="7BBAEC48" w14:textId="77777777">
        <w:trPr>
          <w:cantSplit/>
          <w:trHeight w:hRule="exact" w:val="4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7CC47354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178969C9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4.</w:t>
            </w:r>
          </w:p>
        </w:tc>
        <w:tc>
          <w:tcPr>
            <w:tcW w:w="9428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DABF8B3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197092BE" w14:textId="77777777" w:rsidR="00890405" w:rsidRPr="00BC2A38" w:rsidRDefault="001D1068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Sozialkompetenz</w:t>
            </w:r>
          </w:p>
          <w:p w14:paraId="0EBA40D8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1A564C54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  <w:lang w:val="de-CH"/>
              </w:rPr>
            </w:pPr>
          </w:p>
        </w:tc>
      </w:tr>
      <w:tr w:rsidR="00890405" w:rsidRPr="00BC2A38" w14:paraId="1C96A0A5" w14:textId="77777777">
        <w:trPr>
          <w:cantSplit/>
          <w:trHeight w:hRule="exact" w:val="280"/>
        </w:trPr>
        <w:tc>
          <w:tcPr>
            <w:tcW w:w="4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7881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C6645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EC3A56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86C3D7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13FDB3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99C3" w14:textId="714EB036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Bemerkungen/</w:t>
            </w:r>
            <w:r w:rsidR="006D5AD3" w:rsidRPr="00BC2A38">
              <w:rPr>
                <w:rFonts w:ascii="Arial" w:hAnsi="Arial" w:cs="Arial"/>
                <w:lang w:val="de-CH"/>
              </w:rPr>
              <w:t>Ma</w:t>
            </w:r>
            <w:r w:rsidR="00BC2A38" w:rsidRPr="00BC2A38">
              <w:rPr>
                <w:rFonts w:ascii="Arial" w:hAnsi="Arial" w:cs="Arial"/>
                <w:lang w:val="de-CH"/>
              </w:rPr>
              <w:t>ss</w:t>
            </w:r>
            <w:r w:rsidR="006D5AD3" w:rsidRPr="00BC2A38">
              <w:rPr>
                <w:rFonts w:ascii="Arial" w:hAnsi="Arial" w:cs="Arial"/>
                <w:lang w:val="de-CH"/>
              </w:rPr>
              <w:t>nahmen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B09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</w:t>
            </w:r>
          </w:p>
        </w:tc>
      </w:tr>
      <w:tr w:rsidR="00890405" w:rsidRPr="00BC2A38" w14:paraId="7DEC5413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A33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F8B8DEA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F31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FACC1B1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Teamfähigkeit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FA08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E0D62C9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02937E6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F6516E6" w14:textId="77777777" w:rsidR="00890405" w:rsidRPr="00BC2A38" w:rsidRDefault="0081005F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C5B7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4BD89A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64B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506878B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B41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  <w:p w14:paraId="322BB2F8" w14:textId="77777777" w:rsidR="006D5AD3" w:rsidRPr="00BC2A38" w:rsidRDefault="006D5AD3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9B0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AB21C1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3491716" w14:textId="77777777" w:rsidTr="005032E1">
        <w:trPr>
          <w:cantSplit/>
          <w:trHeight w:hRule="exact" w:val="709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662B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FF676D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A2EB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672BED88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Verhalten gegenüber M</w:t>
            </w:r>
            <w:r w:rsidR="001D1068" w:rsidRPr="00BC2A38">
              <w:rPr>
                <w:rFonts w:ascii="Arial" w:hAnsi="Arial" w:cs="Arial"/>
                <w:lang w:val="de-CH"/>
              </w:rPr>
              <w:t xml:space="preserve">itarbeiterinnen 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44644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9C7EAE2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58AB9F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60C2438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D6783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0CFE50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E76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8C37544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834C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F36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E613C0A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CB18D76" w14:textId="77777777" w:rsidTr="00E87415">
        <w:trPr>
          <w:cantSplit/>
          <w:trHeight w:hRule="exact" w:val="833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7D76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864E2D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05809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81E0EA3" w14:textId="77777777" w:rsidR="00890405" w:rsidRPr="00BC2A38" w:rsidRDefault="007560C4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Kundenorientiertes Handeln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2453F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0B6E368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33EE62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F10F43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875875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D7137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834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CA0A8C4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3CD9" w14:textId="77777777" w:rsidR="00890405" w:rsidRPr="00BC2A38" w:rsidRDefault="00890405" w:rsidP="00BD3A0A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1BE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74993A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6E7281B6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0E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9ECC9F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B6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5E69EC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Kritikfähigkeit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66A82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C4D311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1861FCA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2275C35" w14:textId="77777777" w:rsidR="00890405" w:rsidRPr="00BC2A38" w:rsidRDefault="006D5AD3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90B3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4FEF12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39C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F0F08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EF7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9D4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157555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1D1068" w:rsidRPr="00BC2A38" w14:paraId="0B4E8158" w14:textId="77777777" w:rsidTr="00BD3A0A">
        <w:trPr>
          <w:cantSplit/>
          <w:trHeight w:hRule="exact" w:val="69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1469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106CC32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8204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F8CA400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Loyalität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7C77F5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F12B178" w14:textId="77777777" w:rsidR="00890405" w:rsidRPr="00BC2A38" w:rsidRDefault="006D5AD3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2B2F1CAB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96B837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9EEB98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7C0FE5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F41A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746282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BF3C" w14:textId="77777777" w:rsidR="001D1068" w:rsidRPr="00BC2A38" w:rsidRDefault="001D1068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2174" w14:textId="77777777" w:rsidR="001D1068" w:rsidRPr="00BC2A38" w:rsidRDefault="001D1068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288205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553B734C" w14:textId="77777777" w:rsidTr="00BD3A0A">
        <w:trPr>
          <w:cantSplit/>
          <w:trHeight w:hRule="exact" w:val="707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B7D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ECE85E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4.7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73D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DB0BEA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Kommunikationsstil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8FC11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5EEC1A8" w14:textId="77777777" w:rsidR="00890405" w:rsidRPr="00BC2A38" w:rsidRDefault="006D5AD3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388160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6C12B9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BB2D44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686115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176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EB4E4F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B3D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3BE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E6A0B2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1BE3D71" w14:textId="77777777">
        <w:trPr>
          <w:cantSplit/>
          <w:trHeight w:hRule="exact" w:val="76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C2FC0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74C8F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F3A9E6A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Beurteilung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6DC132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3D6FC43" w14:textId="77777777" w:rsidR="00890405" w:rsidRPr="00BC2A38" w:rsidRDefault="006D5AD3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</w:t>
            </w:r>
            <w:r w:rsidR="00890405"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99841F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126D62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9F36074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8C80F6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539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0AA565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</w:tr>
    </w:tbl>
    <w:p w14:paraId="1A47CDA1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4FA85398" w14:textId="77777777" w:rsidR="0029721F" w:rsidRPr="00BC2A38" w:rsidRDefault="0029721F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079BD5F6" w14:textId="77777777" w:rsidR="0029721F" w:rsidRPr="00BC2A38" w:rsidRDefault="0029721F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9"/>
        <w:gridCol w:w="709"/>
        <w:gridCol w:w="283"/>
        <w:gridCol w:w="4678"/>
        <w:gridCol w:w="1119"/>
        <w:gridCol w:w="2781"/>
      </w:tblGrid>
      <w:tr w:rsidR="00890405" w:rsidRPr="00BC2A38" w14:paraId="13D2E1F0" w14:textId="77777777">
        <w:trPr>
          <w:cantSplit/>
          <w:trHeight w:hRule="exact" w:val="480"/>
        </w:trPr>
        <w:tc>
          <w:tcPr>
            <w:tcW w:w="993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6BF12C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480FDE4E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Gesamtbeurteilung</w:t>
            </w:r>
          </w:p>
          <w:p w14:paraId="23D02E74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0492EE76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  <w:lang w:val="de-CH"/>
              </w:rPr>
            </w:pPr>
          </w:p>
        </w:tc>
      </w:tr>
      <w:tr w:rsidR="00890405" w:rsidRPr="00BC2A38" w14:paraId="26D2D4A5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326917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4F653F9" w14:textId="77777777" w:rsidR="00890405" w:rsidRPr="00BC2A38" w:rsidRDefault="006D5AD3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9004F47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6BEE05C5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A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5605280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B49BCC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4A86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40" w:lineRule="exact"/>
              <w:rPr>
                <w:rFonts w:ascii="Arial" w:hAnsi="Arial" w:cs="Arial"/>
                <w:lang w:val="de-CH"/>
              </w:rPr>
            </w:pPr>
          </w:p>
          <w:p w14:paraId="35C6CDD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Klar über den gestellten Anforderungen (</w:t>
            </w:r>
            <w:r w:rsidRPr="00BC2A38">
              <w:rPr>
                <w:rFonts w:ascii="Arial" w:hAnsi="Arial" w:cs="Arial"/>
                <w:b/>
                <w:lang w:val="de-CH"/>
              </w:rPr>
              <w:t>vorzüglich</w:t>
            </w:r>
            <w:r w:rsidRPr="00BC2A38">
              <w:rPr>
                <w:rFonts w:ascii="Arial" w:hAnsi="Arial" w:cs="Arial"/>
                <w:lang w:val="de-CH"/>
              </w:rPr>
              <w:t xml:space="preserve">): </w:t>
            </w:r>
            <w:r w:rsidRPr="00BC2A38">
              <w:rPr>
                <w:rFonts w:ascii="Arial" w:hAnsi="Arial" w:cs="Arial"/>
                <w:lang w:val="de-CH"/>
              </w:rPr>
              <w:br/>
              <w:t>die Mehrzahl der Merkmale in Stufe A, kein C oder D</w:t>
            </w:r>
          </w:p>
        </w:tc>
      </w:tr>
      <w:tr w:rsidR="00890405" w:rsidRPr="00BC2A38" w14:paraId="3BD99326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34923D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8DAEEE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20BC4FF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8914EF6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A–B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8F3BE2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06F94B8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7E30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A3FC79D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(</w:t>
            </w:r>
            <w:r w:rsidRPr="00BC2A38">
              <w:rPr>
                <w:rFonts w:ascii="Arial" w:hAnsi="Arial" w:cs="Arial"/>
                <w:b/>
                <w:lang w:val="de-CH"/>
              </w:rPr>
              <w:t>sehr gut</w:t>
            </w:r>
            <w:r w:rsidRPr="00BC2A38">
              <w:rPr>
                <w:rFonts w:ascii="Arial" w:hAnsi="Arial" w:cs="Arial"/>
                <w:lang w:val="de-CH"/>
              </w:rPr>
              <w:t>)</w:t>
            </w:r>
          </w:p>
        </w:tc>
      </w:tr>
      <w:tr w:rsidR="00890405" w:rsidRPr="00BC2A38" w14:paraId="1FBEC398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EEECBA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CFC5FD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F5340F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1DB20F4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E8C1411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EEAD1E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6865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40" w:lineRule="exact"/>
              <w:rPr>
                <w:rFonts w:ascii="Arial" w:hAnsi="Arial" w:cs="Arial"/>
                <w:lang w:val="de-CH"/>
              </w:rPr>
            </w:pPr>
          </w:p>
          <w:p w14:paraId="32EBEBB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Entspricht vollumfänglich den gestellten Anforderungen (</w:t>
            </w:r>
            <w:r w:rsidRPr="00BC2A38">
              <w:rPr>
                <w:rFonts w:ascii="Arial" w:hAnsi="Arial" w:cs="Arial"/>
                <w:b/>
                <w:lang w:val="de-CH"/>
              </w:rPr>
              <w:t>gut</w:t>
            </w:r>
            <w:r w:rsidRPr="00BC2A38">
              <w:rPr>
                <w:rFonts w:ascii="Arial" w:hAnsi="Arial" w:cs="Arial"/>
                <w:lang w:val="de-CH"/>
              </w:rPr>
              <w:t xml:space="preserve">): </w:t>
            </w:r>
            <w:r w:rsidRPr="00BC2A38">
              <w:rPr>
                <w:rFonts w:ascii="Arial" w:hAnsi="Arial" w:cs="Arial"/>
                <w:lang w:val="de-CH"/>
              </w:rPr>
              <w:br/>
              <w:t>die Mehrzahl der Merkmale in Stufe B</w:t>
            </w:r>
          </w:p>
        </w:tc>
      </w:tr>
      <w:tr w:rsidR="00890405" w:rsidRPr="00BC2A38" w14:paraId="14BD70D8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625836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BDF001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5131832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89405AA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B–C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AA19E2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5AFC5C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17A4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6991AD9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(</w:t>
            </w:r>
            <w:r w:rsidRPr="00BC2A38">
              <w:rPr>
                <w:rFonts w:ascii="Arial" w:hAnsi="Arial" w:cs="Arial"/>
                <w:b/>
                <w:lang w:val="de-CH"/>
              </w:rPr>
              <w:t>gut genügend</w:t>
            </w:r>
            <w:r w:rsidRPr="00BC2A38">
              <w:rPr>
                <w:rFonts w:ascii="Arial" w:hAnsi="Arial" w:cs="Arial"/>
                <w:lang w:val="de-CH"/>
              </w:rPr>
              <w:t>)</w:t>
            </w:r>
          </w:p>
        </w:tc>
      </w:tr>
      <w:tr w:rsidR="00890405" w:rsidRPr="00BC2A38" w14:paraId="35659787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9ED307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6212951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DEECCF3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D39838F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C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8D366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6052D0B6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BC18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40" w:lineRule="exact"/>
              <w:rPr>
                <w:rFonts w:ascii="Arial" w:hAnsi="Arial" w:cs="Arial"/>
                <w:lang w:val="de-CH"/>
              </w:rPr>
            </w:pPr>
          </w:p>
          <w:p w14:paraId="63C5C6B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Entspricht knapp den Anforderungen (</w:t>
            </w:r>
            <w:r w:rsidRPr="00BC2A38">
              <w:rPr>
                <w:rFonts w:ascii="Arial" w:hAnsi="Arial" w:cs="Arial"/>
                <w:b/>
                <w:lang w:val="de-CH"/>
              </w:rPr>
              <w:t>genügend</w:t>
            </w:r>
            <w:r w:rsidRPr="00BC2A38">
              <w:rPr>
                <w:rFonts w:ascii="Arial" w:hAnsi="Arial" w:cs="Arial"/>
                <w:lang w:val="de-CH"/>
              </w:rPr>
              <w:t xml:space="preserve">): </w:t>
            </w:r>
            <w:r w:rsidRPr="00BC2A38">
              <w:rPr>
                <w:rFonts w:ascii="Arial" w:hAnsi="Arial" w:cs="Arial"/>
                <w:lang w:val="de-CH"/>
              </w:rPr>
              <w:br/>
              <w:t>die Mehrzahl der Merkmale in Stufe C</w:t>
            </w:r>
          </w:p>
        </w:tc>
      </w:tr>
      <w:tr w:rsidR="00890405" w:rsidRPr="00BC2A38" w14:paraId="6E92C14E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72D43D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144D27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4C1DA9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B1AE032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C–D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117A51E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32670A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65C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091E684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(</w:t>
            </w:r>
            <w:r w:rsidRPr="00BC2A38">
              <w:rPr>
                <w:rFonts w:ascii="Arial" w:hAnsi="Arial" w:cs="Arial"/>
                <w:b/>
                <w:lang w:val="de-CH"/>
              </w:rPr>
              <w:t>teilweise genügend</w:t>
            </w:r>
            <w:r w:rsidRPr="00BC2A38">
              <w:rPr>
                <w:rFonts w:ascii="Arial" w:hAnsi="Arial" w:cs="Arial"/>
                <w:lang w:val="de-CH"/>
              </w:rPr>
              <w:t>)</w:t>
            </w:r>
          </w:p>
        </w:tc>
      </w:tr>
      <w:tr w:rsidR="00890405" w:rsidRPr="00BC2A38" w14:paraId="0890F535" w14:textId="77777777">
        <w:trPr>
          <w:cantSplit/>
          <w:trHeight w:hRule="exact" w:val="540"/>
        </w:trPr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0ECDEB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5FE582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988E1AE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2346A050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D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80D734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4CCE44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=</w:t>
            </w:r>
          </w:p>
        </w:tc>
        <w:tc>
          <w:tcPr>
            <w:tcW w:w="857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FB7E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40" w:lineRule="exact"/>
              <w:rPr>
                <w:rFonts w:ascii="Arial" w:hAnsi="Arial" w:cs="Arial"/>
                <w:lang w:val="de-CH"/>
              </w:rPr>
            </w:pPr>
          </w:p>
          <w:p w14:paraId="7DE3005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klar unter den gestellten Anforderungen (</w:t>
            </w:r>
            <w:r w:rsidRPr="00BC2A38">
              <w:rPr>
                <w:rFonts w:ascii="Arial" w:hAnsi="Arial" w:cs="Arial"/>
                <w:b/>
                <w:lang w:val="de-CH"/>
              </w:rPr>
              <w:t>ungenügend</w:t>
            </w:r>
            <w:r w:rsidRPr="00BC2A38">
              <w:rPr>
                <w:rFonts w:ascii="Arial" w:hAnsi="Arial" w:cs="Arial"/>
                <w:lang w:val="de-CH"/>
              </w:rPr>
              <w:t xml:space="preserve">): </w:t>
            </w:r>
            <w:r w:rsidRPr="00BC2A38">
              <w:rPr>
                <w:rFonts w:ascii="Arial" w:hAnsi="Arial" w:cs="Arial"/>
                <w:lang w:val="de-CH"/>
              </w:rPr>
              <w:br/>
              <w:t>die Mehrzahl der Merkmale in Stufe D</w:t>
            </w:r>
          </w:p>
        </w:tc>
      </w:tr>
      <w:tr w:rsidR="00890405" w:rsidRPr="00BC2A38" w14:paraId="64483F38" w14:textId="77777777">
        <w:trPr>
          <w:cantSplit/>
          <w:trHeight w:hRule="exact" w:val="380"/>
        </w:trPr>
        <w:tc>
          <w:tcPr>
            <w:tcW w:w="60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1B9F70" w14:textId="77777777" w:rsidR="00890405" w:rsidRPr="00BC2A38" w:rsidRDefault="00890405">
            <w:pPr>
              <w:spacing w:line="32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Beurteilung</w:t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inkl. Ergänzungsblatt für Leitung</w:t>
            </w:r>
            <w:r w:rsidR="00EC1380" w:rsidRPr="00BC2A38">
              <w:rPr>
                <w:rFonts w:ascii="Arial" w:hAnsi="Arial" w:cs="Arial"/>
                <w:b/>
                <w:lang w:val="de-CH"/>
              </w:rPr>
              <w:t>s</w:t>
            </w:r>
            <w:r w:rsidRPr="00BC2A38">
              <w:rPr>
                <w:rFonts w:ascii="Arial" w:hAnsi="Arial" w:cs="Arial"/>
                <w:b/>
                <w:lang w:val="de-CH"/>
              </w:rPr>
              <w:t>funktionen</w:t>
            </w:r>
          </w:p>
        </w:tc>
        <w:tc>
          <w:tcPr>
            <w:tcW w:w="1119" w:type="dxa"/>
            <w:tcBorders>
              <w:top w:val="single" w:sz="4" w:space="0" w:color="auto"/>
              <w:bottom w:val="single" w:sz="4" w:space="0" w:color="auto"/>
            </w:tcBorders>
          </w:tcPr>
          <w:p w14:paraId="0AC05379" w14:textId="77777777" w:rsidR="00890405" w:rsidRPr="00BC2A38" w:rsidRDefault="00890405">
            <w:pPr>
              <w:spacing w:line="32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ja</w:t>
            </w:r>
          </w:p>
        </w:tc>
        <w:tc>
          <w:tcPr>
            <w:tcW w:w="27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FCE3" w14:textId="77777777" w:rsidR="00890405" w:rsidRPr="00BC2A38" w:rsidRDefault="006D5AD3">
            <w:pPr>
              <w:spacing w:line="32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="00890405" w:rsidRPr="00BC2A38">
              <w:rPr>
                <w:rFonts w:ascii="Arial" w:hAnsi="Arial" w:cs="Arial"/>
                <w:lang w:val="de-CH"/>
              </w:rPr>
              <w:t xml:space="preserve"> nein</w:t>
            </w:r>
          </w:p>
        </w:tc>
      </w:tr>
    </w:tbl>
    <w:p w14:paraId="42AE2E5F" w14:textId="77777777" w:rsidR="00890405" w:rsidRPr="00BC2A38" w:rsidRDefault="00890405">
      <w:pPr>
        <w:pStyle w:val="Header"/>
        <w:tabs>
          <w:tab w:val="clear" w:pos="4536"/>
          <w:tab w:val="clear" w:pos="9072"/>
        </w:tabs>
        <w:spacing w:line="340" w:lineRule="exact"/>
        <w:rPr>
          <w:rFonts w:ascii="Arial" w:hAnsi="Arial" w:cs="Arial"/>
          <w:lang w:val="de-CH"/>
        </w:rPr>
      </w:pPr>
    </w:p>
    <w:p w14:paraId="2F35C2FC" w14:textId="7755DFFF" w:rsidR="00BC2A38" w:rsidRDefault="00BC2A38">
      <w:pPr>
        <w:pStyle w:val="Header"/>
        <w:tabs>
          <w:tab w:val="clear" w:pos="4536"/>
          <w:tab w:val="clear" w:pos="9072"/>
        </w:tabs>
        <w:spacing w:line="340" w:lineRule="exact"/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347F2995" w14:textId="77777777" w:rsidR="00E378CE" w:rsidRPr="00BC2A38" w:rsidRDefault="00E378CE">
      <w:pPr>
        <w:pStyle w:val="Header"/>
        <w:tabs>
          <w:tab w:val="clear" w:pos="4536"/>
          <w:tab w:val="clear" w:pos="9072"/>
        </w:tabs>
        <w:spacing w:line="340" w:lineRule="exact"/>
        <w:rPr>
          <w:rFonts w:ascii="Arial" w:hAnsi="Arial" w:cs="Arial"/>
          <w:lang w:val="de-CH"/>
        </w:rPr>
      </w:pPr>
    </w:p>
    <w:p w14:paraId="04ECEFCB" w14:textId="77777777" w:rsidR="00564D36" w:rsidRPr="00BC2A38" w:rsidRDefault="00564D36">
      <w:pPr>
        <w:pStyle w:val="Header"/>
        <w:tabs>
          <w:tab w:val="clear" w:pos="4536"/>
          <w:tab w:val="clear" w:pos="9072"/>
        </w:tabs>
        <w:spacing w:line="340" w:lineRule="exact"/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4"/>
      </w:tblGrid>
      <w:tr w:rsidR="00CA151D" w:rsidRPr="00BC2A38" w14:paraId="6AE15BC3" w14:textId="77777777" w:rsidTr="00BC2A38">
        <w:trPr>
          <w:cantSplit/>
          <w:trHeight w:hRule="exact" w:val="400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0D68" w14:textId="77777777" w:rsidR="00CA151D" w:rsidRPr="00BC2A38" w:rsidRDefault="00CA151D" w:rsidP="000119EB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lang w:val="de-CH"/>
              </w:rPr>
            </w:pPr>
          </w:p>
          <w:p w14:paraId="0E0C1358" w14:textId="77777777" w:rsidR="00CA151D" w:rsidRPr="00BC2A38" w:rsidRDefault="00CA151D" w:rsidP="000119EB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2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Arbeitszufriedenheit der Mitarbeiterin</w:t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 w:val="0"/>
                <w:sz w:val="16"/>
                <w:lang w:val="de-CH"/>
              </w:rPr>
              <w:t>(von der Mitarbeiterin zu formulieren)</w:t>
            </w:r>
          </w:p>
          <w:p w14:paraId="004ED22B" w14:textId="77777777" w:rsidR="00CA151D" w:rsidRPr="00BC2A38" w:rsidRDefault="00CA151D" w:rsidP="000119EB">
            <w:pPr>
              <w:pStyle w:val="Heading2"/>
              <w:spacing w:line="360" w:lineRule="exact"/>
              <w:rPr>
                <w:rFonts w:ascii="Arial" w:hAnsi="Arial" w:cs="Arial"/>
                <w:lang w:val="de-CH"/>
              </w:rPr>
            </w:pPr>
          </w:p>
        </w:tc>
      </w:tr>
      <w:tr w:rsidR="00CA151D" w:rsidRPr="00BC2A38" w14:paraId="64696F10" w14:textId="77777777" w:rsidTr="00BC2A38">
        <w:trPr>
          <w:cantSplit/>
          <w:trHeight w:hRule="exact" w:val="520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451F" w14:textId="77777777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  <w:p w14:paraId="6D8A9318" w14:textId="77777777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Arbeitsinhalt</w:t>
            </w:r>
            <w:r w:rsidRPr="00BC2A38">
              <w:rPr>
                <w:rFonts w:ascii="Arial" w:hAnsi="Arial" w:cs="Arial"/>
                <w:lang w:val="de-CH"/>
              </w:rPr>
              <w:t>: Wie ist die Identifikation der Mitarbeiterin mit ihrer Arbeit?</w:t>
            </w:r>
          </w:p>
          <w:p w14:paraId="673717F1" w14:textId="77777777" w:rsidR="00CA151D" w:rsidRPr="00BC2A38" w:rsidRDefault="00CA151D" w:rsidP="000119EB">
            <w:pPr>
              <w:pStyle w:val="Header"/>
              <w:tabs>
                <w:tab w:val="clear" w:pos="4536"/>
                <w:tab w:val="clear" w:pos="9072"/>
              </w:tabs>
              <w:spacing w:line="240" w:lineRule="exact"/>
              <w:rPr>
                <w:rFonts w:ascii="Arial" w:hAnsi="Arial" w:cs="Arial"/>
                <w:sz w:val="22"/>
                <w:lang w:val="de-CH"/>
              </w:rPr>
            </w:pPr>
          </w:p>
          <w:p w14:paraId="23C80A17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17E22F8A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3936735F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6216974F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7A735C24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2068BBB7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37E1F094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6A1AF45B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26864692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34E8866F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04DE5CDD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69E3E1AA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695C0463" w14:textId="77777777" w:rsidR="00BC2A38" w:rsidRPr="00BC2A38" w:rsidRDefault="00BC2A38" w:rsidP="00BC2A38">
            <w:pPr>
              <w:rPr>
                <w:lang w:val="de-CH"/>
              </w:rPr>
            </w:pPr>
          </w:p>
          <w:p w14:paraId="783A01F1" w14:textId="0A2148D2" w:rsidR="00BC2A38" w:rsidRPr="00BC2A38" w:rsidRDefault="00BC2A38" w:rsidP="00BC2A38">
            <w:pPr>
              <w:tabs>
                <w:tab w:val="left" w:pos="1841"/>
              </w:tabs>
              <w:rPr>
                <w:lang w:val="de-CH"/>
              </w:rPr>
            </w:pPr>
            <w:r w:rsidRPr="00BC2A38">
              <w:rPr>
                <w:lang w:val="de-CH"/>
              </w:rPr>
              <w:tab/>
            </w:r>
          </w:p>
        </w:tc>
      </w:tr>
      <w:tr w:rsidR="00CA151D" w:rsidRPr="00BC2A38" w14:paraId="345FC456" w14:textId="77777777" w:rsidTr="00BC2A38">
        <w:trPr>
          <w:cantSplit/>
          <w:trHeight w:val="1527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D2BD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  <w:r w:rsidRPr="00BC2A38">
              <w:rPr>
                <w:rFonts w:ascii="Arial" w:hAnsi="Arial" w:cs="Arial"/>
                <w:sz w:val="22"/>
                <w:lang w:val="de-CH"/>
              </w:rPr>
              <w:br/>
            </w:r>
          </w:p>
          <w:p w14:paraId="066508B5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77008DC2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3F2DCBCA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40A8714F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0ACD757B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0D170B6E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46C628EE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7DAEA241" w14:textId="77777777" w:rsidR="00CA151D" w:rsidRPr="00BC2A38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4BE0A27F" w14:textId="77777777" w:rsidR="00BC2A38" w:rsidRPr="00BC2A38" w:rsidRDefault="00BC2A38" w:rsidP="00BC2A38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7CD53894" w14:textId="77777777" w:rsidR="00BC2A38" w:rsidRPr="00BC2A38" w:rsidRDefault="00BC2A38" w:rsidP="00BC2A38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3BD6A409" w14:textId="03C6CDE3" w:rsidR="00BC2A38" w:rsidRPr="00BC2A38" w:rsidRDefault="00BC2A38" w:rsidP="00BC2A38">
            <w:pPr>
              <w:rPr>
                <w:rFonts w:ascii="Arial" w:hAnsi="Arial" w:cs="Arial"/>
                <w:sz w:val="22"/>
                <w:lang w:val="de-CH"/>
              </w:rPr>
            </w:pPr>
          </w:p>
        </w:tc>
      </w:tr>
      <w:tr w:rsidR="00CA151D" w:rsidRPr="00BC2A38" w14:paraId="07E2FFE8" w14:textId="77777777" w:rsidTr="00BC2A38">
        <w:trPr>
          <w:cantSplit/>
          <w:trHeight w:hRule="exact" w:val="760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D16" w14:textId="77777777" w:rsidR="00BC2A38" w:rsidRDefault="00BC2A38" w:rsidP="000119EB">
            <w:pPr>
              <w:spacing w:line="240" w:lineRule="exact"/>
              <w:rPr>
                <w:rFonts w:ascii="Arial" w:hAnsi="Arial" w:cs="Arial"/>
                <w:b/>
                <w:sz w:val="22"/>
                <w:lang w:val="de-CH"/>
              </w:rPr>
            </w:pPr>
          </w:p>
          <w:p w14:paraId="54BE3FE7" w14:textId="631A198F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Arbeitsbedingungen</w:t>
            </w:r>
            <w:r w:rsidRPr="00BC2A38">
              <w:rPr>
                <w:rFonts w:ascii="Arial" w:hAnsi="Arial" w:cs="Arial"/>
                <w:lang w:val="de-CH"/>
              </w:rPr>
              <w:t>: Wie beurteilt die Mitarbeiterin Arbeitsplatz, Salär, Arbeitsvertrag, Förderungsangebote, Arbeitsklima, Zusammenarbeit, Arbeitszeit, Verhältnis zu Vorgesetzten und Mitarbeiterinnen?</w:t>
            </w:r>
          </w:p>
          <w:p w14:paraId="21A667A6" w14:textId="77777777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sz w:val="22"/>
                <w:lang w:val="de-CH"/>
              </w:rPr>
            </w:pPr>
          </w:p>
        </w:tc>
      </w:tr>
      <w:tr w:rsidR="00CA151D" w:rsidRPr="00BC2A38" w14:paraId="12807445" w14:textId="77777777" w:rsidTr="00BC2A38">
        <w:trPr>
          <w:cantSplit/>
          <w:trHeight w:val="1527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E793" w14:textId="77777777" w:rsidR="00CA151D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  <w:r w:rsidRPr="00BC2A38">
              <w:rPr>
                <w:rFonts w:ascii="Arial" w:hAnsi="Arial" w:cs="Arial"/>
                <w:sz w:val="22"/>
                <w:lang w:val="de-CH"/>
              </w:rPr>
              <w:br/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3" w:name="Text20"/>
            <w:r w:rsidRPr="00BC2A38">
              <w:rPr>
                <w:rFonts w:ascii="Arial" w:hAnsi="Arial" w:cs="Arial"/>
                <w:sz w:val="22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sz w:val="22"/>
                <w:lang w:val="de-CH"/>
              </w:rPr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end"/>
            </w:r>
            <w:bookmarkEnd w:id="3"/>
          </w:p>
          <w:p w14:paraId="6823E956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68549BC2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3B2F41F5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2F8361B7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1B6D5A4C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70F55DBF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5FA140CF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60D39EB5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0BB3F8A9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3505AEA4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2A802E64" w14:textId="12572A7D" w:rsidR="00BC2A38" w:rsidRP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</w:tc>
      </w:tr>
      <w:tr w:rsidR="00CA151D" w:rsidRPr="00BC2A38" w14:paraId="15F5B084" w14:textId="77777777" w:rsidTr="00BC2A38">
        <w:trPr>
          <w:cantSplit/>
          <w:trHeight w:hRule="exact" w:val="760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7776" w14:textId="77777777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</w:p>
          <w:p w14:paraId="1B57D9F6" w14:textId="77777777" w:rsidR="00CA151D" w:rsidRPr="00BC2A38" w:rsidRDefault="00CA151D" w:rsidP="000119EB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Wohlbefinden</w:t>
            </w:r>
            <w:r w:rsidRPr="00BC2A38">
              <w:rPr>
                <w:rFonts w:ascii="Arial" w:hAnsi="Arial" w:cs="Arial"/>
                <w:lang w:val="de-CH"/>
              </w:rPr>
              <w:t xml:space="preserve">: Fühlt sich die Mitarbeiterin an ihrem Arbeitsplatz, im Arbeitsteam und </w:t>
            </w:r>
            <w:r w:rsidRPr="00BC2A38">
              <w:rPr>
                <w:rFonts w:ascii="Arial" w:hAnsi="Arial" w:cs="Arial"/>
                <w:lang w:val="de-CH"/>
              </w:rPr>
              <w:br/>
              <w:t>bei ihrer Arbeitgeberin wohl?</w:t>
            </w:r>
          </w:p>
          <w:p w14:paraId="14518205" w14:textId="77777777" w:rsidR="00CA151D" w:rsidRPr="00BC2A38" w:rsidRDefault="00CA151D" w:rsidP="000119EB">
            <w:pPr>
              <w:pStyle w:val="Header"/>
              <w:tabs>
                <w:tab w:val="clear" w:pos="4536"/>
                <w:tab w:val="clear" w:pos="9072"/>
              </w:tabs>
              <w:spacing w:line="240" w:lineRule="exact"/>
              <w:rPr>
                <w:rFonts w:ascii="Arial" w:hAnsi="Arial" w:cs="Arial"/>
                <w:lang w:val="de-CH"/>
              </w:rPr>
            </w:pPr>
          </w:p>
        </w:tc>
      </w:tr>
      <w:tr w:rsidR="00CA151D" w:rsidRPr="00BC2A38" w14:paraId="3C72C50F" w14:textId="77777777" w:rsidTr="00BC2A38">
        <w:trPr>
          <w:cantSplit/>
          <w:trHeight w:val="1527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3131" w14:textId="77777777" w:rsidR="00CA151D" w:rsidRDefault="00CA151D" w:rsidP="000119EB">
            <w:pPr>
              <w:rPr>
                <w:rFonts w:ascii="Arial" w:hAnsi="Arial" w:cs="Arial"/>
                <w:sz w:val="22"/>
                <w:lang w:val="de-CH"/>
              </w:rPr>
            </w:pPr>
            <w:r w:rsidRPr="00BC2A38">
              <w:rPr>
                <w:rFonts w:ascii="Arial" w:hAnsi="Arial" w:cs="Arial"/>
                <w:sz w:val="22"/>
                <w:lang w:val="de-CH"/>
              </w:rPr>
              <w:br/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4" w:name="Text22"/>
            <w:r w:rsidRPr="00BC2A38">
              <w:rPr>
                <w:rFonts w:ascii="Arial" w:hAnsi="Arial" w:cs="Arial"/>
                <w:sz w:val="22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sz w:val="22"/>
                <w:lang w:val="de-CH"/>
              </w:rPr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sz w:val="22"/>
                <w:lang w:val="de-CH"/>
              </w:rPr>
              <w:t> </w:t>
            </w:r>
            <w:r w:rsidRPr="00BC2A38">
              <w:rPr>
                <w:rFonts w:ascii="Arial" w:hAnsi="Arial" w:cs="Arial"/>
                <w:sz w:val="22"/>
                <w:lang w:val="de-CH"/>
              </w:rPr>
              <w:fldChar w:fldCharType="end"/>
            </w:r>
            <w:bookmarkEnd w:id="4"/>
          </w:p>
          <w:p w14:paraId="3F0886DF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18E1E755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6399A6F6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5E5F474F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0608D398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68A4DDCA" w14:textId="36098A04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27009D63" w14:textId="5DA2A1F3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432BCFF4" w14:textId="02D593F8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569A39C7" w14:textId="75A77955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34E6B441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29DF003A" w14:textId="77777777" w:rsid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  <w:p w14:paraId="0D81825C" w14:textId="17DD8FB6" w:rsidR="00BC2A38" w:rsidRPr="00BC2A38" w:rsidRDefault="00BC2A38" w:rsidP="000119EB">
            <w:pPr>
              <w:rPr>
                <w:rFonts w:ascii="Arial" w:hAnsi="Arial" w:cs="Arial"/>
                <w:sz w:val="22"/>
                <w:lang w:val="de-CH"/>
              </w:rPr>
            </w:pPr>
          </w:p>
        </w:tc>
      </w:tr>
    </w:tbl>
    <w:p w14:paraId="13A39888" w14:textId="77777777" w:rsidR="00E378CE" w:rsidRPr="00BC2A38" w:rsidRDefault="00E378CE">
      <w:pPr>
        <w:pStyle w:val="Header"/>
        <w:tabs>
          <w:tab w:val="clear" w:pos="4536"/>
          <w:tab w:val="clear" w:pos="9072"/>
        </w:tabs>
        <w:spacing w:line="340" w:lineRule="exact"/>
        <w:rPr>
          <w:rFonts w:ascii="Arial" w:hAnsi="Arial" w:cs="Arial"/>
          <w:lang w:val="de-CH"/>
        </w:rPr>
      </w:pPr>
    </w:p>
    <w:p w14:paraId="061F62B1" w14:textId="5C2BAF26" w:rsidR="00BC2A38" w:rsidRDefault="00BC2A38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br w:type="page"/>
      </w:r>
    </w:p>
    <w:p w14:paraId="12EB2C95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992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436"/>
      </w:tblGrid>
      <w:tr w:rsidR="00890405" w:rsidRPr="00BC2A38" w14:paraId="7DE5D194" w14:textId="77777777" w:rsidTr="00BC2A38">
        <w:trPr>
          <w:cantSplit/>
          <w:trHeight w:hRule="exact" w:val="40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C623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60D32280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Zielvereinbarungen – Fördermassnahmen</w:t>
            </w:r>
          </w:p>
          <w:p w14:paraId="1EDF7706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sz w:val="26"/>
                <w:lang w:val="de-CH"/>
              </w:rPr>
            </w:pPr>
          </w:p>
        </w:tc>
      </w:tr>
      <w:tr w:rsidR="00890405" w:rsidRPr="00BC2A38" w14:paraId="3EAF3777" w14:textId="77777777" w:rsidTr="00BC2A38">
        <w:trPr>
          <w:cantSplit/>
          <w:trHeight w:hRule="exact" w:val="1011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2801" w14:textId="77777777" w:rsidR="00890405" w:rsidRPr="00BC2A38" w:rsidRDefault="00890405">
            <w:pPr>
              <w:spacing w:line="100" w:lineRule="exact"/>
              <w:rPr>
                <w:rFonts w:ascii="Arial" w:hAnsi="Arial" w:cs="Arial"/>
                <w:lang w:val="de-CH"/>
              </w:rPr>
            </w:pPr>
          </w:p>
          <w:p w14:paraId="2559975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 xml:space="preserve">Ziele, Erwartungen, </w:t>
            </w:r>
            <w:r w:rsidR="006D5AD3" w:rsidRPr="00BC2A38">
              <w:rPr>
                <w:rFonts w:ascii="Arial" w:hAnsi="Arial" w:cs="Arial"/>
                <w:lang w:val="de-CH"/>
              </w:rPr>
              <w:t>Maßnahmen</w:t>
            </w:r>
            <w:r w:rsidRPr="00BC2A38">
              <w:rPr>
                <w:rFonts w:ascii="Arial" w:hAnsi="Arial" w:cs="Arial"/>
                <w:lang w:val="de-CH"/>
              </w:rPr>
              <w:t xml:space="preserve">, Weiterbildung, Fördermassnahmen usw. </w:t>
            </w:r>
          </w:p>
          <w:p w14:paraId="790FAA8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mit Angabe der vereinbarten Termine</w:t>
            </w:r>
          </w:p>
          <w:p w14:paraId="690D4F7C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2EC3984B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EFADE4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1FEEDF9E" w14:textId="78A6A9F6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Ziel</w:t>
            </w:r>
            <w:r w:rsidR="00E54178" w:rsidRPr="00BC2A38">
              <w:rPr>
                <w:rFonts w:ascii="Arial" w:hAnsi="Arial" w:cs="Arial"/>
                <w:b/>
                <w:lang w:val="de-CH"/>
              </w:rPr>
              <w:t xml:space="preserve"> MA</w:t>
            </w:r>
            <w:r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5776F" w14:textId="4B7BB62E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4C3421F6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4D37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0CBCF3E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8BE1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07C49123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07B170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4D2ECBB6" w14:textId="0524F2D5" w:rsidR="00890405" w:rsidRPr="00BC2A38" w:rsidRDefault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Ma</w:t>
            </w:r>
            <w:r w:rsidR="00E54178" w:rsidRPr="00BC2A38">
              <w:rPr>
                <w:rFonts w:ascii="Arial" w:hAnsi="Arial" w:cs="Arial"/>
                <w:b/>
                <w:lang w:val="de-CH"/>
              </w:rPr>
              <w:t>ss</w:t>
            </w:r>
            <w:r w:rsidRPr="00BC2A38">
              <w:rPr>
                <w:rFonts w:ascii="Arial" w:hAnsi="Arial" w:cs="Arial"/>
                <w:b/>
                <w:lang w:val="de-CH"/>
              </w:rPr>
              <w:t>nahmen</w:t>
            </w:r>
            <w:r w:rsidR="00890405"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8A9F" w14:textId="77777777" w:rsidR="00890405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5" w:name="Text50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5"/>
          </w:p>
          <w:p w14:paraId="1749DD89" w14:textId="3CC333E4" w:rsidR="00BC2A38" w:rsidRPr="00BC2A38" w:rsidRDefault="00BC2A38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0C6A529B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A051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A1B9A3C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  <w:p w14:paraId="5D2D1589" w14:textId="77777777" w:rsidR="00E54178" w:rsidRPr="00BC2A38" w:rsidRDefault="00E54178">
            <w:pPr>
              <w:rPr>
                <w:rFonts w:ascii="Arial" w:hAnsi="Arial" w:cs="Arial"/>
                <w:lang w:val="de-CH"/>
              </w:rPr>
            </w:pPr>
          </w:p>
          <w:p w14:paraId="02130A89" w14:textId="0FF8F71F" w:rsidR="00E54178" w:rsidRPr="00BC2A38" w:rsidRDefault="00E54178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EBB5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3795B543" w14:textId="77777777" w:rsidTr="00BC2A38">
        <w:trPr>
          <w:cantSplit/>
          <w:trHeight w:hRule="exact" w:val="20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B23D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4D4F5F02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57A2C9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0E0CAB86" w14:textId="6BA24CBB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auto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Ziel</w:t>
            </w:r>
            <w:r w:rsidR="00BD3A0A" w:rsidRPr="00BC2A38">
              <w:rPr>
                <w:rFonts w:ascii="Arial" w:hAnsi="Arial" w:cs="Arial"/>
                <w:sz w:val="20"/>
                <w:lang w:val="de-CH"/>
              </w:rPr>
              <w:t xml:space="preserve"> MA</w:t>
            </w:r>
            <w:r w:rsidR="00E54178" w:rsidRPr="00BC2A38">
              <w:rPr>
                <w:rFonts w:ascii="Arial" w:hAnsi="Arial" w:cs="Arial"/>
                <w:sz w:val="20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F77E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6" w:name="Text51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6"/>
          </w:p>
        </w:tc>
      </w:tr>
      <w:tr w:rsidR="00890405" w:rsidRPr="00BC2A38" w14:paraId="692A0E61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BF71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3494B96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84F1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75C43910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7690C2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189C1D13" w14:textId="2D2AD76A" w:rsidR="00890405" w:rsidRPr="00BC2A38" w:rsidRDefault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Ma</w:t>
            </w:r>
            <w:r w:rsidR="00E54178" w:rsidRPr="00BC2A38">
              <w:rPr>
                <w:rFonts w:ascii="Arial" w:hAnsi="Arial" w:cs="Arial"/>
                <w:b/>
                <w:lang w:val="de-CH"/>
              </w:rPr>
              <w:t>ss</w:t>
            </w:r>
            <w:r w:rsidRPr="00BC2A38">
              <w:rPr>
                <w:rFonts w:ascii="Arial" w:hAnsi="Arial" w:cs="Arial"/>
                <w:b/>
                <w:lang w:val="de-CH"/>
              </w:rPr>
              <w:t>nahmen</w:t>
            </w:r>
            <w:r w:rsidR="00890405"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170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7" w:name="Text52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7"/>
          </w:p>
        </w:tc>
      </w:tr>
      <w:tr w:rsidR="00890405" w:rsidRPr="00BC2A38" w14:paraId="57A525A3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E0CA2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12C75309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2BE2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59A8910A" w14:textId="77777777" w:rsidTr="00BC2A38">
        <w:trPr>
          <w:cantSplit/>
          <w:trHeight w:hRule="exact" w:val="20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C251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70C7C059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D110F7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19848F8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Ziel</w:t>
            </w:r>
            <w:r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DF93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8" w:name="Text53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8"/>
          </w:p>
        </w:tc>
      </w:tr>
      <w:tr w:rsidR="00890405" w:rsidRPr="00BC2A38" w14:paraId="1E6E0776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0E25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20CA6601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EF8F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45294648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0EA6B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4FCDFFAF" w14:textId="11583190" w:rsidR="00890405" w:rsidRPr="00BC2A38" w:rsidRDefault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Ma</w:t>
            </w:r>
            <w:r w:rsidR="00E54178" w:rsidRPr="00BC2A38">
              <w:rPr>
                <w:rFonts w:ascii="Arial" w:hAnsi="Arial" w:cs="Arial"/>
                <w:b/>
                <w:lang w:val="de-CH"/>
              </w:rPr>
              <w:t>ss</w:t>
            </w:r>
            <w:r w:rsidRPr="00BC2A38">
              <w:rPr>
                <w:rFonts w:ascii="Arial" w:hAnsi="Arial" w:cs="Arial"/>
                <w:b/>
                <w:lang w:val="de-CH"/>
              </w:rPr>
              <w:t>nahmen</w:t>
            </w:r>
            <w:r w:rsidR="00890405"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BD4F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9" w:name="Text54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9"/>
          </w:p>
        </w:tc>
      </w:tr>
      <w:tr w:rsidR="00890405" w:rsidRPr="00BC2A38" w14:paraId="78E4B89A" w14:textId="77777777" w:rsidTr="00BC2A38">
        <w:trPr>
          <w:cantSplit/>
          <w:trHeight w:hRule="exact" w:val="380"/>
        </w:trPr>
        <w:tc>
          <w:tcPr>
            <w:tcW w:w="14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160A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75AC6E52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472F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60C348DC" w14:textId="77777777" w:rsidTr="00BC2A38">
        <w:trPr>
          <w:cantSplit/>
          <w:trHeight w:hRule="exact" w:val="200"/>
        </w:trPr>
        <w:tc>
          <w:tcPr>
            <w:tcW w:w="9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E6C0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</w:tbl>
    <w:p w14:paraId="08E743BA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24"/>
      </w:tblGrid>
      <w:tr w:rsidR="00890405" w:rsidRPr="00BC2A38" w14:paraId="67C1AFE8" w14:textId="77777777">
        <w:trPr>
          <w:cantSplit/>
          <w:trHeight w:hRule="exact" w:val="400"/>
        </w:trPr>
        <w:tc>
          <w:tcPr>
            <w:tcW w:w="99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DEDC2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3636E9A1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Bemerkungen / Entscheide</w:t>
            </w:r>
          </w:p>
          <w:p w14:paraId="73ADA5E1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sz w:val="26"/>
                <w:lang w:val="de-CH"/>
              </w:rPr>
            </w:pPr>
          </w:p>
        </w:tc>
      </w:tr>
      <w:tr w:rsidR="00890405" w:rsidRPr="00BC2A38" w14:paraId="664DF32A" w14:textId="77777777">
        <w:trPr>
          <w:cantSplit/>
          <w:trHeight w:val="7265"/>
        </w:trPr>
        <w:tc>
          <w:tcPr>
            <w:tcW w:w="99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4B33" w14:textId="77777777" w:rsidR="006D5AD3" w:rsidRPr="00BC2A38" w:rsidRDefault="00890405" w:rsidP="006D5AD3">
            <w:pPr>
              <w:rPr>
                <w:rFonts w:ascii="Arial" w:hAnsi="Arial" w:cs="Arial"/>
                <w:sz w:val="22"/>
                <w:lang w:val="de-CH"/>
              </w:rPr>
            </w:pPr>
            <w:r w:rsidRPr="00BC2A38">
              <w:rPr>
                <w:rFonts w:ascii="Arial" w:hAnsi="Arial" w:cs="Arial"/>
                <w:sz w:val="22"/>
                <w:lang w:val="de-CH"/>
              </w:rPr>
              <w:br/>
            </w:r>
            <w:r w:rsidR="00BD3A0A" w:rsidRPr="00BC2A38">
              <w:rPr>
                <w:rFonts w:ascii="Arial" w:hAnsi="Arial" w:cs="Arial"/>
                <w:sz w:val="22"/>
                <w:lang w:val="de-CH"/>
              </w:rPr>
              <w:t xml:space="preserve"> </w:t>
            </w:r>
          </w:p>
          <w:p w14:paraId="16FF96EE" w14:textId="77777777" w:rsidR="006C45DC" w:rsidRPr="00BC2A38" w:rsidRDefault="006C45DC" w:rsidP="006C45DC">
            <w:pPr>
              <w:rPr>
                <w:rFonts w:ascii="Arial" w:hAnsi="Arial" w:cs="Arial"/>
                <w:sz w:val="22"/>
                <w:lang w:val="de-CH"/>
              </w:rPr>
            </w:pPr>
          </w:p>
        </w:tc>
      </w:tr>
    </w:tbl>
    <w:p w14:paraId="57766FC4" w14:textId="77777777" w:rsidR="00435FE5" w:rsidRPr="00BC2A38" w:rsidRDefault="00435FE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75AAA66A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283"/>
        <w:gridCol w:w="4678"/>
        <w:gridCol w:w="369"/>
        <w:gridCol w:w="284"/>
        <w:gridCol w:w="3958"/>
      </w:tblGrid>
      <w:tr w:rsidR="00435FE5" w:rsidRPr="00BC2A38" w14:paraId="18CC0E68" w14:textId="77777777" w:rsidTr="00890405">
        <w:trPr>
          <w:cantSplit/>
          <w:trHeight w:hRule="exact" w:val="480"/>
        </w:trPr>
        <w:tc>
          <w:tcPr>
            <w:tcW w:w="992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FFFFFF"/>
          </w:tcPr>
          <w:p w14:paraId="2EBF2626" w14:textId="77777777" w:rsidR="00435FE5" w:rsidRPr="00BC2A38" w:rsidRDefault="00435FE5" w:rsidP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lang w:val="de-CH"/>
              </w:rPr>
            </w:pPr>
          </w:p>
          <w:p w14:paraId="76273A2C" w14:textId="77777777" w:rsidR="00435FE5" w:rsidRPr="00BC2A38" w:rsidRDefault="006D5AD3" w:rsidP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i/>
                <w:sz w:val="22"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Beurteilungsmaßstab</w:t>
            </w:r>
            <w:r w:rsidR="00435FE5" w:rsidRPr="00BC2A38">
              <w:rPr>
                <w:rFonts w:ascii="Arial" w:hAnsi="Arial" w:cs="Arial"/>
                <w:i/>
                <w:lang w:val="de-CH"/>
              </w:rPr>
              <w:t>:</w:t>
            </w:r>
          </w:p>
          <w:p w14:paraId="59EF96EE" w14:textId="77777777" w:rsidR="00435FE5" w:rsidRPr="00BC2A38" w:rsidRDefault="00435FE5" w:rsidP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lang w:val="de-CH"/>
              </w:rPr>
            </w:pPr>
          </w:p>
          <w:p w14:paraId="577E067F" w14:textId="77777777" w:rsidR="00435FE5" w:rsidRPr="00BC2A38" w:rsidRDefault="00435FE5" w:rsidP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lang w:val="de-CH"/>
              </w:rPr>
            </w:pPr>
          </w:p>
        </w:tc>
      </w:tr>
      <w:tr w:rsidR="00435FE5" w:rsidRPr="00BC2A38" w14:paraId="3A527387" w14:textId="77777777" w:rsidTr="00890405">
        <w:trPr>
          <w:cantSplit/>
          <w:trHeight w:hRule="exact" w:val="30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FFFFFF"/>
          </w:tcPr>
          <w:p w14:paraId="67515E35" w14:textId="77777777" w:rsidR="00435FE5" w:rsidRPr="00BC2A38" w:rsidRDefault="00435FE5" w:rsidP="00890405">
            <w:pPr>
              <w:pStyle w:val="Heading3"/>
              <w:tabs>
                <w:tab w:val="clear" w:pos="272"/>
              </w:tabs>
              <w:autoSpaceDE/>
              <w:spacing w:line="28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A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pct15" w:color="auto" w:fill="FFFFFF"/>
          </w:tcPr>
          <w:p w14:paraId="3797FA76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=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</w:tcPr>
          <w:p w14:paraId="5C704739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klar über den gestellten Anforderungen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</w:tcBorders>
            <w:shd w:val="pct15" w:color="auto" w:fill="FFFFFF"/>
          </w:tcPr>
          <w:p w14:paraId="5A69450D" w14:textId="77777777" w:rsidR="00435FE5" w:rsidRPr="00BC2A38" w:rsidRDefault="00435FE5" w:rsidP="00890405">
            <w:pPr>
              <w:pStyle w:val="Heading5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D</w:t>
            </w:r>
          </w:p>
        </w:tc>
        <w:tc>
          <w:tcPr>
            <w:tcW w:w="284" w:type="dxa"/>
            <w:tcBorders>
              <w:top w:val="single" w:sz="4" w:space="0" w:color="auto"/>
            </w:tcBorders>
            <w:shd w:val="pct15" w:color="auto" w:fill="FFFFFF"/>
          </w:tcPr>
          <w:p w14:paraId="138ADA6B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=</w:t>
            </w:r>
          </w:p>
        </w:tc>
        <w:tc>
          <w:tcPr>
            <w:tcW w:w="3958" w:type="dxa"/>
            <w:tcBorders>
              <w:top w:val="single" w:sz="4" w:space="0" w:color="auto"/>
              <w:right w:val="single" w:sz="4" w:space="0" w:color="auto"/>
            </w:tcBorders>
            <w:shd w:val="pct15" w:color="auto" w:fill="FFFFFF"/>
          </w:tcPr>
          <w:p w14:paraId="50E9F46A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klar unter den gestellten Anforderungen</w:t>
            </w:r>
          </w:p>
        </w:tc>
      </w:tr>
      <w:tr w:rsidR="00435FE5" w:rsidRPr="00BC2A38" w14:paraId="0B9A7806" w14:textId="77777777" w:rsidTr="00890405">
        <w:trPr>
          <w:cantSplit/>
          <w:trHeight w:hRule="exact" w:val="30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FFFFFF"/>
          </w:tcPr>
          <w:p w14:paraId="0826E6E6" w14:textId="77777777" w:rsidR="00435FE5" w:rsidRPr="00BC2A38" w:rsidRDefault="00435FE5" w:rsidP="00890405">
            <w:pPr>
              <w:pStyle w:val="Heading3"/>
              <w:tabs>
                <w:tab w:val="clear" w:pos="272"/>
              </w:tabs>
              <w:autoSpaceDE/>
              <w:spacing w:line="28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pct15" w:color="auto" w:fill="FFFFFF"/>
          </w:tcPr>
          <w:p w14:paraId="5774CBC3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=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</w:tcPr>
          <w:p w14:paraId="36B9D93F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entspricht vollumfänglich den Anforderungen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FFFFFF"/>
          </w:tcPr>
          <w:p w14:paraId="12D024D3" w14:textId="77777777" w:rsidR="00435FE5" w:rsidRPr="00BC2A38" w:rsidRDefault="00435FE5" w:rsidP="00890405">
            <w:pPr>
              <w:pStyle w:val="Heading3"/>
              <w:tabs>
                <w:tab w:val="clear" w:pos="272"/>
              </w:tabs>
              <w:autoSpaceDE/>
              <w:spacing w:line="28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Z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shd w:val="pct15" w:color="auto" w:fill="FFFFFF"/>
          </w:tcPr>
          <w:p w14:paraId="56216B72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=</w:t>
            </w: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</w:tcPr>
          <w:p w14:paraId="5B23E87A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das Merkmal kann nicht beurteilt werden</w:t>
            </w:r>
          </w:p>
        </w:tc>
      </w:tr>
      <w:tr w:rsidR="00435FE5" w:rsidRPr="00BC2A38" w14:paraId="59E94CC1" w14:textId="77777777" w:rsidTr="00890405">
        <w:trPr>
          <w:cantSplit/>
          <w:trHeight w:hRule="exact" w:val="30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FFFFFF"/>
          </w:tcPr>
          <w:p w14:paraId="3FFB40A4" w14:textId="77777777" w:rsidR="00435FE5" w:rsidRPr="00BC2A38" w:rsidRDefault="00435FE5" w:rsidP="00890405">
            <w:pPr>
              <w:pStyle w:val="Heading3"/>
              <w:tabs>
                <w:tab w:val="clear" w:pos="272"/>
              </w:tabs>
              <w:autoSpaceDE/>
              <w:spacing w:line="28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C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pct15" w:color="auto" w:fill="FFFFFF"/>
          </w:tcPr>
          <w:p w14:paraId="24EBB1D7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=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</w:tcPr>
          <w:p w14:paraId="01124BEB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  <w:r w:rsidRPr="00BC2A38">
              <w:rPr>
                <w:rFonts w:ascii="Arial" w:hAnsi="Arial" w:cs="Arial"/>
                <w:i/>
                <w:lang w:val="de-CH"/>
              </w:rPr>
              <w:t>entspricht knapp den Anforderungen</w:t>
            </w: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5" w:color="auto" w:fill="FFFFFF"/>
          </w:tcPr>
          <w:p w14:paraId="35F71C70" w14:textId="77777777" w:rsidR="00435FE5" w:rsidRPr="00BC2A38" w:rsidRDefault="00435FE5" w:rsidP="00890405">
            <w:pPr>
              <w:pStyle w:val="Heading3"/>
              <w:tabs>
                <w:tab w:val="clear" w:pos="272"/>
              </w:tabs>
              <w:autoSpaceDE/>
              <w:spacing w:line="280" w:lineRule="exact"/>
              <w:rPr>
                <w:rFonts w:ascii="Arial" w:hAnsi="Arial" w:cs="Arial"/>
                <w:sz w:val="20"/>
                <w:lang w:val="de-CH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shd w:val="pct15" w:color="auto" w:fill="FFFFFF"/>
          </w:tcPr>
          <w:p w14:paraId="640AB2A7" w14:textId="77777777" w:rsidR="00435FE5" w:rsidRPr="00BC2A38" w:rsidRDefault="00435FE5" w:rsidP="00890405">
            <w:pPr>
              <w:spacing w:line="280" w:lineRule="exact"/>
              <w:rPr>
                <w:rFonts w:ascii="Arial" w:hAnsi="Arial" w:cs="Arial"/>
                <w:i/>
                <w:lang w:val="de-CH"/>
              </w:rPr>
            </w:pPr>
          </w:p>
        </w:tc>
        <w:tc>
          <w:tcPr>
            <w:tcW w:w="39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/>
          </w:tcPr>
          <w:p w14:paraId="09749E4B" w14:textId="77777777" w:rsidR="00435FE5" w:rsidRPr="00BC2A38" w:rsidRDefault="00435FE5" w:rsidP="00890405">
            <w:pPr>
              <w:pStyle w:val="Caption"/>
              <w:widowControl/>
              <w:suppressLineNumbers w:val="0"/>
              <w:suppressAutoHyphens w:val="0"/>
              <w:spacing w:before="0" w:after="0" w:line="280" w:lineRule="exact"/>
              <w:rPr>
                <w:rFonts w:ascii="Arial" w:eastAsia="Times New Roman" w:hAnsi="Arial" w:cs="Arial"/>
                <w:lang w:val="de-CH"/>
              </w:rPr>
            </w:pPr>
          </w:p>
        </w:tc>
      </w:tr>
    </w:tbl>
    <w:p w14:paraId="66327A14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398235AC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5351CA3F" w14:textId="77777777" w:rsidR="00890405" w:rsidRPr="00513F44" w:rsidRDefault="00890405" w:rsidP="00513F44">
      <w:pPr>
        <w:pStyle w:val="Header"/>
        <w:tabs>
          <w:tab w:val="clear" w:pos="4536"/>
          <w:tab w:val="clear" w:pos="9072"/>
        </w:tabs>
        <w:jc w:val="both"/>
        <w:rPr>
          <w:rFonts w:ascii="Arial" w:hAnsi="Arial" w:cs="Arial"/>
          <w:sz w:val="18"/>
          <w:szCs w:val="18"/>
          <w:lang w:val="de-CH"/>
        </w:rPr>
      </w:pPr>
      <w:r w:rsidRPr="00513F44">
        <w:rPr>
          <w:rFonts w:ascii="Arial" w:hAnsi="Arial" w:cs="Arial"/>
          <w:sz w:val="18"/>
          <w:szCs w:val="18"/>
          <w:lang w:val="de-CH"/>
        </w:rPr>
        <w:t xml:space="preserve">Mit ihrer Unterschrift bestätigt die Mitarbeiterin, dass sie das Protokoll der Mitarbeiterinnen-Beurteilung eingesehen </w:t>
      </w:r>
      <w:proofErr w:type="gramStart"/>
      <w:r w:rsidRPr="00513F44">
        <w:rPr>
          <w:rFonts w:ascii="Arial" w:hAnsi="Arial" w:cs="Arial"/>
          <w:sz w:val="18"/>
          <w:szCs w:val="18"/>
          <w:lang w:val="de-CH"/>
        </w:rPr>
        <w:t>hat</w:t>
      </w:r>
      <w:proofErr w:type="gramEnd"/>
      <w:r w:rsidRPr="00513F44">
        <w:rPr>
          <w:rFonts w:ascii="Arial" w:hAnsi="Arial" w:cs="Arial"/>
          <w:sz w:val="18"/>
          <w:szCs w:val="18"/>
          <w:lang w:val="de-CH"/>
        </w:rPr>
        <w:t xml:space="preserve"> </w:t>
      </w:r>
      <w:r w:rsidRPr="00513F44">
        <w:rPr>
          <w:rFonts w:ascii="Arial" w:hAnsi="Arial" w:cs="Arial"/>
          <w:sz w:val="18"/>
          <w:szCs w:val="18"/>
          <w:lang w:val="de-CH"/>
        </w:rPr>
        <w:br/>
        <w:t xml:space="preserve">und dieses mit ihr besprochen worden ist. Sie nimmt weiter zur Kenntnis, dass ihre Unterschrift nicht bedeutet, dass sie mit </w:t>
      </w:r>
      <w:r w:rsidRPr="00513F44">
        <w:rPr>
          <w:rFonts w:ascii="Arial" w:hAnsi="Arial" w:cs="Arial"/>
          <w:sz w:val="18"/>
          <w:szCs w:val="18"/>
          <w:lang w:val="de-CH"/>
        </w:rPr>
        <w:br/>
        <w:t>der Beurteilung einverstanden ist, und dass sie eine Besprechung mit der nächsthöheren Vorgesetzten verlangen kann.</w:t>
      </w:r>
    </w:p>
    <w:p w14:paraId="03C8A6A9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701"/>
        <w:gridCol w:w="7302"/>
      </w:tblGrid>
      <w:tr w:rsidR="00890405" w:rsidRPr="00BC2A38" w14:paraId="3A328ACF" w14:textId="77777777">
        <w:trPr>
          <w:cantSplit/>
          <w:trHeight w:hRule="exact" w:val="480"/>
        </w:trPr>
        <w:tc>
          <w:tcPr>
            <w:tcW w:w="921" w:type="dxa"/>
          </w:tcPr>
          <w:p w14:paraId="43AE57B8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Datum:</w:t>
            </w:r>
          </w:p>
        </w:tc>
        <w:tc>
          <w:tcPr>
            <w:tcW w:w="9003" w:type="dxa"/>
            <w:gridSpan w:val="2"/>
          </w:tcPr>
          <w:p w14:paraId="1267FBC6" w14:textId="77777777" w:rsidR="00890405" w:rsidRPr="00BC2A38" w:rsidRDefault="00890405" w:rsidP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</w:p>
        </w:tc>
      </w:tr>
      <w:tr w:rsidR="00890405" w:rsidRPr="00BC2A38" w14:paraId="19D439E7" w14:textId="77777777">
        <w:trPr>
          <w:cantSplit/>
          <w:trHeight w:hRule="exact" w:val="480"/>
        </w:trPr>
        <w:tc>
          <w:tcPr>
            <w:tcW w:w="2622" w:type="dxa"/>
            <w:gridSpan w:val="2"/>
          </w:tcPr>
          <w:p w14:paraId="400403A9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Unterschrift Mitarbeiterin:</w:t>
            </w:r>
          </w:p>
        </w:tc>
        <w:tc>
          <w:tcPr>
            <w:tcW w:w="7302" w:type="dxa"/>
          </w:tcPr>
          <w:p w14:paraId="750D49C6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10" w:name="Text58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10"/>
          </w:p>
        </w:tc>
      </w:tr>
      <w:tr w:rsidR="00890405" w:rsidRPr="00BC2A38" w14:paraId="369B6923" w14:textId="77777777">
        <w:trPr>
          <w:cantSplit/>
          <w:trHeight w:hRule="exact" w:val="480"/>
        </w:trPr>
        <w:tc>
          <w:tcPr>
            <w:tcW w:w="2622" w:type="dxa"/>
            <w:gridSpan w:val="2"/>
          </w:tcPr>
          <w:p w14:paraId="7DBE07E4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Unterschrift Vorgesetzte:</w:t>
            </w:r>
          </w:p>
        </w:tc>
        <w:tc>
          <w:tcPr>
            <w:tcW w:w="7302" w:type="dxa"/>
          </w:tcPr>
          <w:p w14:paraId="7E419FC6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11" w:name="Text59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11"/>
          </w:p>
        </w:tc>
      </w:tr>
    </w:tbl>
    <w:p w14:paraId="261936B5" w14:textId="77777777" w:rsidR="00E378CE" w:rsidRPr="00BC2A38" w:rsidRDefault="00E378CE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37F517A4" w14:textId="77777777" w:rsidR="00282F86" w:rsidRPr="00BC2A38" w:rsidRDefault="00282F86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p w14:paraId="5098CC63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  <w:r w:rsidRPr="00BC2A38">
        <w:rPr>
          <w:rFonts w:ascii="Arial" w:hAnsi="Arial" w:cs="Arial"/>
          <w:b/>
          <w:lang w:val="de-CH"/>
        </w:rPr>
        <w:t>Verteiler</w:t>
      </w:r>
      <w:r w:rsidRPr="00BC2A38">
        <w:rPr>
          <w:rFonts w:ascii="Arial" w:hAnsi="Arial" w:cs="Arial"/>
          <w:lang w:val="de-CH"/>
        </w:rPr>
        <w:t>: Original in Personaldossier, Kopie an Mitarbeiterin</w:t>
      </w:r>
    </w:p>
    <w:p w14:paraId="66112B36" w14:textId="77777777" w:rsidR="00CA151D" w:rsidRPr="00BC2A38" w:rsidRDefault="00CA151D" w:rsidP="004B0D0C">
      <w:pPr>
        <w:pStyle w:val="Header"/>
        <w:tabs>
          <w:tab w:val="clear" w:pos="4536"/>
          <w:tab w:val="clear" w:pos="9072"/>
        </w:tabs>
        <w:rPr>
          <w:rFonts w:ascii="Arial" w:hAnsi="Arial" w:cs="Arial"/>
          <w:b/>
          <w:sz w:val="36"/>
          <w:lang w:val="de-CH"/>
        </w:rPr>
      </w:pPr>
    </w:p>
    <w:p w14:paraId="10E5DBB1" w14:textId="4C668969" w:rsidR="00890405" w:rsidRPr="00BC2A38" w:rsidRDefault="00890405" w:rsidP="004B0D0C">
      <w:pPr>
        <w:pStyle w:val="Header"/>
        <w:tabs>
          <w:tab w:val="clear" w:pos="4536"/>
          <w:tab w:val="clear" w:pos="9072"/>
        </w:tabs>
        <w:rPr>
          <w:rFonts w:ascii="Arial" w:hAnsi="Arial" w:cs="Arial"/>
          <w:b/>
          <w:sz w:val="36"/>
          <w:lang w:val="de-CH"/>
        </w:rPr>
      </w:pPr>
      <w:r w:rsidRPr="00BC2A38">
        <w:rPr>
          <w:rFonts w:ascii="Arial" w:hAnsi="Arial" w:cs="Arial"/>
          <w:b/>
          <w:sz w:val="36"/>
          <w:lang w:val="de-CH"/>
        </w:rPr>
        <w:t>Ergänzungsblatt für Leitungsfunktionen</w:t>
      </w:r>
    </w:p>
    <w:p w14:paraId="47C457CE" w14:textId="77777777" w:rsidR="00E54178" w:rsidRPr="00BC2A38" w:rsidRDefault="00E54178" w:rsidP="004B0D0C">
      <w:pPr>
        <w:pStyle w:val="Header"/>
        <w:tabs>
          <w:tab w:val="clear" w:pos="4536"/>
          <w:tab w:val="clear" w:pos="9072"/>
        </w:tabs>
        <w:rPr>
          <w:rFonts w:ascii="Arial" w:hAnsi="Arial" w:cs="Arial"/>
          <w:b/>
          <w:sz w:val="36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543"/>
        <w:gridCol w:w="407"/>
        <w:gridCol w:w="444"/>
        <w:gridCol w:w="425"/>
        <w:gridCol w:w="425"/>
        <w:gridCol w:w="851"/>
        <w:gridCol w:w="850"/>
        <w:gridCol w:w="851"/>
        <w:gridCol w:w="1276"/>
        <w:gridCol w:w="356"/>
      </w:tblGrid>
      <w:tr w:rsidR="00890405" w:rsidRPr="00BC2A38" w14:paraId="34A9AB01" w14:textId="77777777">
        <w:trPr>
          <w:cantSplit/>
          <w:trHeight w:hRule="exact" w:val="4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</w:tcPr>
          <w:p w14:paraId="5D29D417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28BA5870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5.</w:t>
            </w:r>
          </w:p>
        </w:tc>
        <w:tc>
          <w:tcPr>
            <w:tcW w:w="9428" w:type="dxa"/>
            <w:gridSpan w:val="10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FDF919D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10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0EE1EE1C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Arbeitsausführung</w:t>
            </w:r>
          </w:p>
          <w:p w14:paraId="0C7852E2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7F10701B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b w:val="0"/>
                <w:sz w:val="26"/>
                <w:lang w:val="de-CH"/>
              </w:rPr>
            </w:pPr>
          </w:p>
        </w:tc>
      </w:tr>
      <w:tr w:rsidR="00890405" w:rsidRPr="00BC2A38" w14:paraId="73E44C04" w14:textId="77777777">
        <w:trPr>
          <w:cantSplit/>
          <w:trHeight w:hRule="exact" w:val="280"/>
        </w:trPr>
        <w:tc>
          <w:tcPr>
            <w:tcW w:w="40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0E1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B47D0D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2E21C8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D2C920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7AB7CC" w14:textId="77777777" w:rsidR="00890405" w:rsidRPr="00BC2A38" w:rsidRDefault="00890405">
            <w:pPr>
              <w:spacing w:line="28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11E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Bemerkungen/Massnahmen</w:t>
            </w: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DFD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</w:t>
            </w:r>
          </w:p>
        </w:tc>
      </w:tr>
      <w:tr w:rsidR="00890405" w:rsidRPr="00BC2A38" w14:paraId="1FA738E2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1A89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2E17AE9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5.1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D93B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3F47885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Allgemeine Führung und Förderung der Mitarbeiterinnen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47797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F0C3CC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438450A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616A62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DF1FD3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78B0967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B51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5D348BB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1BED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12" w:name="Text61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2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45D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E3919FF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32FD2DA3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09A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004ED1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3F6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F764204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Betriebsführung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CF801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172277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3608E5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A4098F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B38DF9E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FE7B0D3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7562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DEE534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C30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13" w:name="Text62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3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98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5AC0309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7E1B3CA1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96F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4C93A6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811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4AF635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Problemlösungsverhalten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82D07B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084CA4A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515136E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3B4E4D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DBC9FB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84725F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28D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4F06FF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F302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14" w:name="Text63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4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731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AABDBC8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7CC0AE81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D66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9BC5A8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5.4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F72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FBACA7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Entscheidungsfähigkeit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F6EFE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B5E7099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111264D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9B35BF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0DC77C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4EC3E6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9E5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7F0331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4B7D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15" w:name="Text64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5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EC85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DF8617C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43C12177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909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8FF935A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5.5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C60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AECD3D5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Zielsetzung, Planung, Kontrolle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87401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1B25E3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62D43B3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2F1914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5EAC15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2FC54F5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15B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5D2969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8E7E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16" w:name="Text65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6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5696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47A52A3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A9F92FD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9B6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7B0DCE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5.6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1D4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43281AF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Information, Kommunikation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9E4379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68F747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7872D3B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830E407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6A8C49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38A01B0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7EF3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0660B17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50E3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17" w:name="Text66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7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050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69ACF0D2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6B8BEE3C" w14:textId="77777777">
        <w:trPr>
          <w:cantSplit/>
          <w:trHeight w:hRule="exact" w:val="72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C090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7A6272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5.7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0BD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9E61CA9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Konfliktlösungsverhalten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E6778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0383703A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44" w:type="dxa"/>
            <w:tcBorders>
              <w:top w:val="single" w:sz="4" w:space="0" w:color="auto"/>
              <w:bottom w:val="single" w:sz="4" w:space="0" w:color="auto"/>
            </w:tcBorders>
          </w:tcPr>
          <w:p w14:paraId="647504F6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84C2B6E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D2B018A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15E6D83D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24C1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72ED7F6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F9FE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18" w:name="Text67"/>
            <w:r w:rsidRPr="00BC2A38">
              <w:rPr>
                <w:rFonts w:ascii="Arial" w:hAnsi="Arial" w:cs="Arial"/>
                <w:b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b/>
                <w:lang w:val="de-CH"/>
              </w:rPr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b/>
                <w:lang w:val="de-CH"/>
              </w:rPr>
              <w:fldChar w:fldCharType="end"/>
            </w:r>
            <w:bookmarkEnd w:id="18"/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6867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AA01D2B" w14:textId="77777777" w:rsidR="00890405" w:rsidRPr="00BC2A38" w:rsidRDefault="00890405">
            <w:pPr>
              <w:spacing w:line="240" w:lineRule="exact"/>
              <w:jc w:val="center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</w:p>
        </w:tc>
      </w:tr>
      <w:tr w:rsidR="00890405" w:rsidRPr="00BC2A38" w14:paraId="2FB85498" w14:textId="77777777">
        <w:trPr>
          <w:cantSplit/>
          <w:trHeight w:hRule="exact" w:val="6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3F5820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52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324A5DC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2FFBA17E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exact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Beurteilung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36F3DEF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DA7DE8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C10BFAD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5996397F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B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3289B78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77E13EBB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C</w:t>
            </w:r>
          </w:p>
        </w:tc>
        <w:tc>
          <w:tcPr>
            <w:tcW w:w="163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7AC1" w14:textId="77777777" w:rsidR="00890405" w:rsidRPr="00BC2A38" w:rsidRDefault="00890405">
            <w:pPr>
              <w:spacing w:line="280" w:lineRule="exact"/>
              <w:rPr>
                <w:rFonts w:ascii="Arial" w:hAnsi="Arial" w:cs="Arial"/>
                <w:lang w:val="de-CH"/>
              </w:rPr>
            </w:pPr>
          </w:p>
          <w:p w14:paraId="39E20A77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b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2A38">
              <w:rPr>
                <w:rFonts w:ascii="Arial" w:hAnsi="Arial" w:cs="Arial"/>
                <w:lang w:val="de-CH"/>
              </w:rPr>
              <w:instrText xml:space="preserve"> FORMCHECKBOX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r w:rsidRPr="00BC2A38">
              <w:rPr>
                <w:rFonts w:ascii="Arial" w:hAnsi="Arial" w:cs="Arial"/>
                <w:lang w:val="de-CH"/>
              </w:rPr>
              <w:t xml:space="preserve"> </w:t>
            </w:r>
            <w:r w:rsidRPr="00BC2A38">
              <w:rPr>
                <w:rFonts w:ascii="Arial" w:hAnsi="Arial" w:cs="Arial"/>
                <w:b/>
                <w:lang w:val="de-CH"/>
              </w:rPr>
              <w:t>D</w:t>
            </w:r>
          </w:p>
        </w:tc>
      </w:tr>
    </w:tbl>
    <w:p w14:paraId="4D920B22" w14:textId="77777777" w:rsidR="00890405" w:rsidRPr="00BC2A38" w:rsidRDefault="00890405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436"/>
      </w:tblGrid>
      <w:tr w:rsidR="00890405" w:rsidRPr="00BC2A38" w14:paraId="5D8D6324" w14:textId="77777777" w:rsidTr="00BC2A38">
        <w:trPr>
          <w:cantSplit/>
          <w:trHeight w:hRule="exact" w:val="400"/>
        </w:trPr>
        <w:tc>
          <w:tcPr>
            <w:tcW w:w="9924" w:type="dxa"/>
            <w:gridSpan w:val="2"/>
          </w:tcPr>
          <w:p w14:paraId="76C1EEDD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60" w:lineRule="exact"/>
              <w:rPr>
                <w:rFonts w:ascii="Arial" w:hAnsi="Arial" w:cs="Arial"/>
                <w:sz w:val="26"/>
                <w:lang w:val="de-CH"/>
              </w:rPr>
            </w:pPr>
          </w:p>
          <w:p w14:paraId="08F59A7C" w14:textId="77777777" w:rsidR="00890405" w:rsidRPr="00BC2A38" w:rsidRDefault="00890405">
            <w:pPr>
              <w:pStyle w:val="Heading2"/>
              <w:tabs>
                <w:tab w:val="left" w:pos="6946"/>
              </w:tabs>
              <w:spacing w:line="300" w:lineRule="exact"/>
              <w:rPr>
                <w:rFonts w:ascii="Arial" w:hAnsi="Arial" w:cs="Arial"/>
                <w:sz w:val="26"/>
                <w:lang w:val="de-CH"/>
              </w:rPr>
            </w:pPr>
            <w:r w:rsidRPr="00BC2A38">
              <w:rPr>
                <w:rFonts w:ascii="Arial" w:hAnsi="Arial" w:cs="Arial"/>
                <w:sz w:val="26"/>
                <w:lang w:val="de-CH"/>
              </w:rPr>
              <w:t>Zielvereinbarungen – Fördermassnahmen</w:t>
            </w:r>
          </w:p>
          <w:p w14:paraId="513446CF" w14:textId="77777777" w:rsidR="00890405" w:rsidRPr="00BC2A38" w:rsidRDefault="00890405">
            <w:pPr>
              <w:pStyle w:val="Heading2"/>
              <w:spacing w:line="360" w:lineRule="exact"/>
              <w:rPr>
                <w:rFonts w:ascii="Arial" w:hAnsi="Arial" w:cs="Arial"/>
                <w:sz w:val="26"/>
                <w:lang w:val="de-CH"/>
              </w:rPr>
            </w:pPr>
          </w:p>
        </w:tc>
      </w:tr>
      <w:tr w:rsidR="00890405" w:rsidRPr="00BC2A38" w14:paraId="1262B8AA" w14:textId="77777777" w:rsidTr="00BC2A38">
        <w:trPr>
          <w:cantSplit/>
          <w:trHeight w:hRule="exact" w:val="660"/>
        </w:trPr>
        <w:tc>
          <w:tcPr>
            <w:tcW w:w="9924" w:type="dxa"/>
            <w:gridSpan w:val="2"/>
          </w:tcPr>
          <w:p w14:paraId="14214428" w14:textId="77777777" w:rsidR="00890405" w:rsidRPr="00BC2A38" w:rsidRDefault="00890405">
            <w:pPr>
              <w:spacing w:line="100" w:lineRule="exact"/>
              <w:rPr>
                <w:rFonts w:ascii="Arial" w:hAnsi="Arial" w:cs="Arial"/>
                <w:lang w:val="de-CH"/>
              </w:rPr>
            </w:pPr>
          </w:p>
          <w:p w14:paraId="5B40717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 xml:space="preserve">Ziele, Erwartungen, </w:t>
            </w:r>
            <w:r w:rsidR="006D5AD3" w:rsidRPr="00BC2A38">
              <w:rPr>
                <w:rFonts w:ascii="Arial" w:hAnsi="Arial" w:cs="Arial"/>
                <w:lang w:val="de-CH"/>
              </w:rPr>
              <w:t>Maßnahmen</w:t>
            </w:r>
            <w:r w:rsidRPr="00BC2A38">
              <w:rPr>
                <w:rFonts w:ascii="Arial" w:hAnsi="Arial" w:cs="Arial"/>
                <w:lang w:val="de-CH"/>
              </w:rPr>
              <w:t xml:space="preserve">, Weiterbildung, Fördermassnahmen usw. </w:t>
            </w:r>
          </w:p>
          <w:p w14:paraId="524DF89C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t>mit Angabe der vereinbarten Termine</w:t>
            </w:r>
          </w:p>
          <w:p w14:paraId="144767B8" w14:textId="77777777" w:rsidR="00890405" w:rsidRPr="00BC2A38" w:rsidRDefault="00890405">
            <w:pPr>
              <w:spacing w:line="240" w:lineRule="exact"/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651462AC" w14:textId="77777777" w:rsidTr="00BC2A38">
        <w:trPr>
          <w:cantSplit/>
          <w:trHeight w:hRule="exact" w:val="380"/>
        </w:trPr>
        <w:tc>
          <w:tcPr>
            <w:tcW w:w="1488" w:type="dxa"/>
            <w:tcBorders>
              <w:bottom w:val="nil"/>
            </w:tcBorders>
          </w:tcPr>
          <w:p w14:paraId="70531BC9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3F5DD98B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Ziel</w:t>
            </w:r>
            <w:r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</w:tcPr>
          <w:p w14:paraId="0E6F762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19" w:name="Text68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19"/>
          </w:p>
        </w:tc>
      </w:tr>
      <w:tr w:rsidR="00890405" w:rsidRPr="00BC2A38" w14:paraId="7331B416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nil"/>
              <w:bottom w:val="single" w:sz="4" w:space="0" w:color="auto"/>
            </w:tcBorders>
          </w:tcPr>
          <w:p w14:paraId="5A1A5CA4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4060D898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</w:tcPr>
          <w:p w14:paraId="5E6210F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02E85BE4" w14:textId="77777777" w:rsidTr="00BC2A38">
        <w:trPr>
          <w:cantSplit/>
          <w:trHeight w:hRule="exact" w:val="380"/>
        </w:trPr>
        <w:tc>
          <w:tcPr>
            <w:tcW w:w="1488" w:type="dxa"/>
            <w:tcBorders>
              <w:bottom w:val="nil"/>
            </w:tcBorders>
          </w:tcPr>
          <w:p w14:paraId="54D6A075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48D69B12" w14:textId="77777777" w:rsidR="00890405" w:rsidRPr="00BC2A38" w:rsidRDefault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Maßnahmen</w:t>
            </w:r>
            <w:r w:rsidR="00890405"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</w:tcPr>
          <w:p w14:paraId="6C07D0F6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bookmarkStart w:id="20" w:name="Text69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0"/>
          </w:p>
        </w:tc>
      </w:tr>
      <w:tr w:rsidR="00890405" w:rsidRPr="00BC2A38" w14:paraId="19E3BE50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nil"/>
            </w:tcBorders>
          </w:tcPr>
          <w:p w14:paraId="2719EA4F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283EA02F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</w:tcPr>
          <w:p w14:paraId="0594007F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582FA835" w14:textId="77777777" w:rsidTr="00BC2A38">
        <w:trPr>
          <w:cantSplit/>
          <w:trHeight w:hRule="exact" w:val="200"/>
        </w:trPr>
        <w:tc>
          <w:tcPr>
            <w:tcW w:w="9924" w:type="dxa"/>
            <w:gridSpan w:val="2"/>
          </w:tcPr>
          <w:p w14:paraId="5108C30D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1EFBF024" w14:textId="77777777" w:rsidTr="00BC2A38">
        <w:trPr>
          <w:cantSplit/>
          <w:trHeight w:hRule="exact" w:val="380"/>
        </w:trPr>
        <w:tc>
          <w:tcPr>
            <w:tcW w:w="1488" w:type="dxa"/>
            <w:tcBorders>
              <w:bottom w:val="nil"/>
            </w:tcBorders>
          </w:tcPr>
          <w:p w14:paraId="3754D4F8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4C7AEE28" w14:textId="77777777" w:rsidR="00890405" w:rsidRPr="00BC2A38" w:rsidRDefault="00890405">
            <w:pPr>
              <w:pStyle w:val="Heading3"/>
              <w:tabs>
                <w:tab w:val="clear" w:pos="272"/>
              </w:tabs>
              <w:autoSpaceDE/>
              <w:spacing w:line="240" w:lineRule="auto"/>
              <w:rPr>
                <w:rFonts w:ascii="Arial" w:hAnsi="Arial" w:cs="Arial"/>
                <w:sz w:val="20"/>
                <w:lang w:val="de-CH"/>
              </w:rPr>
            </w:pPr>
            <w:r w:rsidRPr="00BC2A38">
              <w:rPr>
                <w:rFonts w:ascii="Arial" w:hAnsi="Arial" w:cs="Arial"/>
                <w:sz w:val="20"/>
                <w:lang w:val="de-CH"/>
              </w:rPr>
              <w:t>Ziel:</w:t>
            </w:r>
          </w:p>
        </w:tc>
        <w:tc>
          <w:tcPr>
            <w:tcW w:w="8436" w:type="dxa"/>
            <w:vMerge w:val="restart"/>
          </w:tcPr>
          <w:p w14:paraId="230F59FC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bookmarkStart w:id="21" w:name="Text70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1"/>
          </w:p>
        </w:tc>
      </w:tr>
      <w:tr w:rsidR="00890405" w:rsidRPr="00BC2A38" w14:paraId="4991C974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nil"/>
              <w:bottom w:val="single" w:sz="4" w:space="0" w:color="auto"/>
            </w:tcBorders>
          </w:tcPr>
          <w:p w14:paraId="42385584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06358AE3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</w:tcPr>
          <w:p w14:paraId="4F1DE973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</w:tr>
      <w:tr w:rsidR="00890405" w:rsidRPr="00BC2A38" w14:paraId="658CAE9F" w14:textId="77777777" w:rsidTr="00BC2A38">
        <w:trPr>
          <w:cantSplit/>
          <w:trHeight w:hRule="exact" w:val="380"/>
        </w:trPr>
        <w:tc>
          <w:tcPr>
            <w:tcW w:w="1488" w:type="dxa"/>
            <w:tcBorders>
              <w:bottom w:val="nil"/>
            </w:tcBorders>
          </w:tcPr>
          <w:p w14:paraId="78EA3776" w14:textId="77777777" w:rsidR="00890405" w:rsidRPr="00BC2A38" w:rsidRDefault="00890405">
            <w:pPr>
              <w:spacing w:line="120" w:lineRule="exact"/>
              <w:rPr>
                <w:rFonts w:ascii="Arial" w:hAnsi="Arial" w:cs="Arial"/>
                <w:lang w:val="de-CH"/>
              </w:rPr>
            </w:pPr>
          </w:p>
          <w:p w14:paraId="4C5E9F48" w14:textId="77777777" w:rsidR="00890405" w:rsidRPr="00BC2A38" w:rsidRDefault="006D5AD3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b/>
                <w:lang w:val="de-CH"/>
              </w:rPr>
              <w:t>Maßnahmen</w:t>
            </w:r>
            <w:r w:rsidR="00890405" w:rsidRPr="00BC2A38">
              <w:rPr>
                <w:rFonts w:ascii="Arial" w:hAnsi="Arial" w:cs="Arial"/>
                <w:lang w:val="de-CH"/>
              </w:rPr>
              <w:t>:</w:t>
            </w:r>
          </w:p>
        </w:tc>
        <w:tc>
          <w:tcPr>
            <w:tcW w:w="8436" w:type="dxa"/>
            <w:vMerge w:val="restart"/>
          </w:tcPr>
          <w:p w14:paraId="651158E8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22" w:name="Text71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2"/>
          </w:p>
        </w:tc>
      </w:tr>
      <w:tr w:rsidR="00890405" w:rsidRPr="00BC2A38" w14:paraId="4B5470AB" w14:textId="77777777" w:rsidTr="00BC2A38">
        <w:trPr>
          <w:cantSplit/>
          <w:trHeight w:hRule="exact" w:val="380"/>
        </w:trPr>
        <w:tc>
          <w:tcPr>
            <w:tcW w:w="1488" w:type="dxa"/>
            <w:tcBorders>
              <w:top w:val="nil"/>
            </w:tcBorders>
          </w:tcPr>
          <w:p w14:paraId="6113EAA4" w14:textId="77777777" w:rsidR="00890405" w:rsidRPr="00BC2A38" w:rsidRDefault="00890405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  <w:p w14:paraId="541D9076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  <w:vMerge/>
          </w:tcPr>
          <w:p w14:paraId="0D3BD483" w14:textId="77777777" w:rsidR="00890405" w:rsidRPr="00BC2A38" w:rsidRDefault="00890405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 w:cs="Arial"/>
                <w:lang w:val="de-CH"/>
              </w:rPr>
            </w:pPr>
          </w:p>
        </w:tc>
      </w:tr>
      <w:tr w:rsidR="00E378CE" w:rsidRPr="00BC2A38" w14:paraId="7851F0CD" w14:textId="77777777" w:rsidTr="00BC2A38">
        <w:trPr>
          <w:cantSplit/>
          <w:trHeight w:hRule="exact" w:val="205"/>
        </w:trPr>
        <w:tc>
          <w:tcPr>
            <w:tcW w:w="1488" w:type="dxa"/>
          </w:tcPr>
          <w:p w14:paraId="01732A1D" w14:textId="77777777" w:rsidR="00E378CE" w:rsidRPr="00BC2A38" w:rsidRDefault="00E378CE">
            <w:pPr>
              <w:spacing w:line="160" w:lineRule="exact"/>
              <w:rPr>
                <w:rFonts w:ascii="Arial" w:hAnsi="Arial" w:cs="Arial"/>
                <w:lang w:val="de-CH"/>
              </w:rPr>
            </w:pPr>
          </w:p>
        </w:tc>
        <w:tc>
          <w:tcPr>
            <w:tcW w:w="8436" w:type="dxa"/>
          </w:tcPr>
          <w:p w14:paraId="3A2353C8" w14:textId="77777777" w:rsidR="00E378CE" w:rsidRPr="00BC2A38" w:rsidRDefault="00E378CE">
            <w:pPr>
              <w:pStyle w:val="Header"/>
              <w:tabs>
                <w:tab w:val="clear" w:pos="4536"/>
                <w:tab w:val="clear" w:pos="9072"/>
              </w:tabs>
              <w:rPr>
                <w:rFonts w:ascii="Arial" w:hAnsi="Arial" w:cs="Arial"/>
                <w:lang w:val="de-CH"/>
              </w:rPr>
            </w:pPr>
          </w:p>
        </w:tc>
      </w:tr>
    </w:tbl>
    <w:p w14:paraId="7A8FE945" w14:textId="77777777" w:rsidR="00305DDF" w:rsidRPr="00BC2A38" w:rsidRDefault="00305DDF">
      <w:pPr>
        <w:pStyle w:val="Header"/>
        <w:tabs>
          <w:tab w:val="clear" w:pos="4536"/>
          <w:tab w:val="clear" w:pos="9072"/>
        </w:tabs>
        <w:rPr>
          <w:rFonts w:ascii="Arial" w:hAnsi="Arial" w:cs="Arial"/>
          <w:lang w:val="de-CH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701"/>
        <w:gridCol w:w="7302"/>
      </w:tblGrid>
      <w:tr w:rsidR="00890405" w:rsidRPr="00BC2A38" w14:paraId="1406BA71" w14:textId="77777777">
        <w:trPr>
          <w:cantSplit/>
          <w:trHeight w:hRule="exact" w:val="480"/>
        </w:trPr>
        <w:tc>
          <w:tcPr>
            <w:tcW w:w="921" w:type="dxa"/>
          </w:tcPr>
          <w:p w14:paraId="7DF5058E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Datum:</w:t>
            </w:r>
          </w:p>
        </w:tc>
        <w:tc>
          <w:tcPr>
            <w:tcW w:w="9003" w:type="dxa"/>
            <w:gridSpan w:val="2"/>
          </w:tcPr>
          <w:p w14:paraId="3BE324C7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23" w:name="Text72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3"/>
          </w:p>
        </w:tc>
      </w:tr>
      <w:tr w:rsidR="00890405" w:rsidRPr="00BC2A38" w14:paraId="79C7BCDA" w14:textId="77777777">
        <w:trPr>
          <w:cantSplit/>
          <w:trHeight w:hRule="exact" w:val="480"/>
        </w:trPr>
        <w:tc>
          <w:tcPr>
            <w:tcW w:w="2622" w:type="dxa"/>
            <w:gridSpan w:val="2"/>
          </w:tcPr>
          <w:p w14:paraId="612B33DA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Unterschrift Mitarbeiterin:</w:t>
            </w:r>
          </w:p>
        </w:tc>
        <w:tc>
          <w:tcPr>
            <w:tcW w:w="7302" w:type="dxa"/>
          </w:tcPr>
          <w:p w14:paraId="517111E1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24" w:name="Text73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4"/>
          </w:p>
        </w:tc>
      </w:tr>
      <w:tr w:rsidR="00890405" w:rsidRPr="00BC2A38" w14:paraId="7C1B3FC5" w14:textId="77777777">
        <w:trPr>
          <w:cantSplit/>
          <w:trHeight w:hRule="exact" w:val="480"/>
        </w:trPr>
        <w:tc>
          <w:tcPr>
            <w:tcW w:w="2622" w:type="dxa"/>
            <w:gridSpan w:val="2"/>
          </w:tcPr>
          <w:p w14:paraId="7EA4E869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  <w:t>Unterschrift Vorgesetzte:</w:t>
            </w:r>
          </w:p>
        </w:tc>
        <w:tc>
          <w:tcPr>
            <w:tcW w:w="7302" w:type="dxa"/>
          </w:tcPr>
          <w:p w14:paraId="1774EFAB" w14:textId="77777777" w:rsidR="00890405" w:rsidRPr="00BC2A38" w:rsidRDefault="00890405">
            <w:pPr>
              <w:rPr>
                <w:rFonts w:ascii="Arial" w:hAnsi="Arial" w:cs="Arial"/>
                <w:lang w:val="de-CH"/>
              </w:rPr>
            </w:pPr>
            <w:r w:rsidRPr="00BC2A38">
              <w:rPr>
                <w:rFonts w:ascii="Arial" w:hAnsi="Arial" w:cs="Arial"/>
                <w:lang w:val="de-CH"/>
              </w:rPr>
              <w:br/>
            </w:r>
            <w:r w:rsidRPr="00BC2A38">
              <w:rPr>
                <w:rFonts w:ascii="Arial" w:hAnsi="Arial" w:cs="Arial"/>
                <w:lang w:val="de-CH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25" w:name="Text74"/>
            <w:r w:rsidRPr="00BC2A38">
              <w:rPr>
                <w:rFonts w:ascii="Arial" w:hAnsi="Arial" w:cs="Arial"/>
                <w:lang w:val="de-CH"/>
              </w:rPr>
              <w:instrText xml:space="preserve"> FORMTEXT </w:instrText>
            </w:r>
            <w:r w:rsidRPr="00BC2A38">
              <w:rPr>
                <w:rFonts w:ascii="Arial" w:hAnsi="Arial" w:cs="Arial"/>
                <w:lang w:val="de-CH"/>
              </w:rPr>
            </w:r>
            <w:r w:rsidRPr="00BC2A38">
              <w:rPr>
                <w:rFonts w:ascii="Arial" w:hAnsi="Arial" w:cs="Arial"/>
                <w:lang w:val="de-CH"/>
              </w:rPr>
              <w:fldChar w:fldCharType="separate"/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noProof/>
                <w:lang w:val="de-CH"/>
              </w:rPr>
              <w:t> </w:t>
            </w:r>
            <w:r w:rsidRPr="00BC2A38">
              <w:rPr>
                <w:rFonts w:ascii="Arial" w:hAnsi="Arial" w:cs="Arial"/>
                <w:lang w:val="de-CH"/>
              </w:rPr>
              <w:fldChar w:fldCharType="end"/>
            </w:r>
            <w:bookmarkEnd w:id="25"/>
          </w:p>
        </w:tc>
      </w:tr>
    </w:tbl>
    <w:p w14:paraId="3C6A61CD" w14:textId="77777777" w:rsidR="006D1714" w:rsidRPr="00BC2A38" w:rsidRDefault="006D1714">
      <w:pPr>
        <w:pStyle w:val="Header"/>
        <w:tabs>
          <w:tab w:val="clear" w:pos="4536"/>
          <w:tab w:val="clear" w:pos="9072"/>
        </w:tabs>
        <w:rPr>
          <w:rFonts w:ascii="Arial" w:hAnsi="Arial" w:cs="Arial"/>
          <w:sz w:val="4"/>
          <w:lang w:val="de-CH"/>
        </w:rPr>
      </w:pPr>
    </w:p>
    <w:sectPr w:rsidR="006D1714" w:rsidRPr="00BC2A38">
      <w:headerReference w:type="default" r:id="rId7"/>
      <w:footerReference w:type="default" r:id="rId8"/>
      <w:pgSz w:w="11906" w:h="16838" w:code="9"/>
      <w:pgMar w:top="1134" w:right="992" w:bottom="1701" w:left="1077" w:header="567" w:footer="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AA04" w14:textId="77777777" w:rsidR="000B13BB" w:rsidRDefault="000B13BB">
      <w:r>
        <w:separator/>
      </w:r>
    </w:p>
  </w:endnote>
  <w:endnote w:type="continuationSeparator" w:id="0">
    <w:p w14:paraId="2309E31E" w14:textId="77777777" w:rsidR="000B13BB" w:rsidRDefault="000B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1134"/>
      <w:gridCol w:w="6516"/>
      <w:gridCol w:w="1276"/>
      <w:gridCol w:w="850"/>
    </w:tblGrid>
    <w:tr w:rsidR="00BC2A38" w:rsidRPr="00384E62" w14:paraId="417DD72F" w14:textId="77777777" w:rsidTr="004C2E82">
      <w:trPr>
        <w:trHeight w:val="557"/>
        <w:jc w:val="center"/>
      </w:trPr>
      <w:tc>
        <w:tcPr>
          <w:tcW w:w="1134" w:type="dxa"/>
          <w:shd w:val="clear" w:color="auto" w:fill="auto"/>
          <w:vAlign w:val="center"/>
        </w:tcPr>
        <w:p w14:paraId="018F9503" w14:textId="64188910" w:rsidR="00BC2A38" w:rsidRPr="00A16465" w:rsidRDefault="00BC2A38" w:rsidP="00BC2A38">
          <w:pPr>
            <w:pStyle w:val="Tabellentext"/>
            <w:rPr>
              <w:rFonts w:ascii="Arial" w:hAnsi="Arial" w:cs="Arial"/>
              <w:color w:val="auto"/>
              <w:sz w:val="16"/>
              <w:szCs w:val="16"/>
            </w:rPr>
          </w:pP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t xml:space="preserve">Erstellt am: </w:t>
          </w: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br/>
          </w:r>
          <w:r w:rsidR="00A472BF">
            <w:rPr>
              <w:rFonts w:ascii="Arial" w:hAnsi="Arial" w:cs="Arial"/>
              <w:color w:val="auto"/>
              <w:sz w:val="16"/>
              <w:szCs w:val="16"/>
            </w:rPr>
            <w:t>28.03.2025</w:t>
          </w:r>
        </w:p>
      </w:tc>
      <w:tc>
        <w:tcPr>
          <w:tcW w:w="6516" w:type="dxa"/>
          <w:shd w:val="clear" w:color="auto" w:fill="auto"/>
          <w:vAlign w:val="center"/>
        </w:tcPr>
        <w:p w14:paraId="7C5454C0" w14:textId="77777777" w:rsidR="00BC2A38" w:rsidRDefault="00BC2A38" w:rsidP="00BC2A38">
          <w:pPr>
            <w:pStyle w:val="Tabellentext"/>
            <w:rPr>
              <w:rFonts w:ascii="Arial" w:hAnsi="Arial" w:cs="Arial"/>
              <w:bCs/>
              <w:color w:val="auto"/>
              <w:sz w:val="16"/>
              <w:szCs w:val="16"/>
            </w:rPr>
          </w:pP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t>Autor*in/Funktion:</w:t>
          </w:r>
          <w:r>
            <w:rPr>
              <w:rFonts w:ascii="Arial" w:hAnsi="Arial" w:cs="Arial"/>
              <w:bCs/>
              <w:color w:val="auto"/>
              <w:sz w:val="16"/>
              <w:szCs w:val="16"/>
            </w:rPr>
            <w:t xml:space="preserve">  </w:t>
          </w:r>
        </w:p>
        <w:p w14:paraId="4A444096" w14:textId="77777777" w:rsidR="00BC2A38" w:rsidRPr="00A16465" w:rsidRDefault="00BC2A38" w:rsidP="00BC2A38">
          <w:pPr>
            <w:pStyle w:val="Tabellentext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ascii="Arial" w:hAnsi="Arial" w:cs="Arial"/>
              <w:bCs/>
              <w:color w:val="auto"/>
              <w:sz w:val="16"/>
              <w:szCs w:val="16"/>
            </w:rPr>
            <w:t>Geschäftsleitung und Leitung Pflege</w:t>
          </w:r>
        </w:p>
      </w:tc>
      <w:tc>
        <w:tcPr>
          <w:tcW w:w="1276" w:type="dxa"/>
          <w:shd w:val="clear" w:color="auto" w:fill="auto"/>
          <w:vAlign w:val="center"/>
        </w:tcPr>
        <w:p w14:paraId="376EA305" w14:textId="77777777" w:rsidR="00BC2A38" w:rsidRPr="00A16465" w:rsidRDefault="00BC2A38" w:rsidP="00BC2A38">
          <w:pPr>
            <w:pStyle w:val="Tabellentext"/>
            <w:rPr>
              <w:rFonts w:ascii="Arial" w:hAnsi="Arial" w:cs="Arial"/>
              <w:color w:val="auto"/>
              <w:sz w:val="16"/>
              <w:szCs w:val="16"/>
            </w:rPr>
          </w:pP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t>Version-Nr.:</w:t>
          </w:r>
          <w:r w:rsidRPr="00A16465">
            <w:rPr>
              <w:rFonts w:ascii="Arial" w:hAnsi="Arial" w:cs="Arial"/>
              <w:color w:val="auto"/>
              <w:sz w:val="16"/>
              <w:szCs w:val="16"/>
            </w:rPr>
            <w:br/>
            <w:t>1.0</w:t>
          </w:r>
        </w:p>
      </w:tc>
      <w:tc>
        <w:tcPr>
          <w:tcW w:w="850" w:type="dxa"/>
          <w:shd w:val="clear" w:color="auto" w:fill="auto"/>
          <w:vAlign w:val="center"/>
        </w:tcPr>
        <w:p w14:paraId="2A70B934" w14:textId="77777777" w:rsidR="00BC2A38" w:rsidRPr="00A16465" w:rsidRDefault="00BC2A38" w:rsidP="00BC2A38">
          <w:pPr>
            <w:pStyle w:val="Tabellentext"/>
            <w:jc w:val="right"/>
            <w:rPr>
              <w:rFonts w:ascii="Arial" w:hAnsi="Arial" w:cs="Arial"/>
              <w:color w:val="auto"/>
              <w:sz w:val="16"/>
              <w:szCs w:val="16"/>
            </w:rPr>
          </w:pP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t>Seite:</w:t>
          </w:r>
          <w:r w:rsidRPr="00A16465">
            <w:rPr>
              <w:rFonts w:ascii="Arial" w:hAnsi="Arial" w:cs="Arial"/>
              <w:b/>
              <w:bCs/>
              <w:color w:val="auto"/>
              <w:sz w:val="16"/>
              <w:szCs w:val="16"/>
            </w:rPr>
            <w:br/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begin"/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instrText>PAGE  \* Arabic  \* MERGEFORMAT</w:instrText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separate"/>
          </w:r>
          <w:r w:rsidRPr="00A16465">
            <w:rPr>
              <w:rFonts w:ascii="Arial" w:hAnsi="Arial" w:cs="Arial"/>
              <w:bCs/>
              <w:noProof/>
              <w:color w:val="auto"/>
              <w:sz w:val="16"/>
              <w:szCs w:val="16"/>
            </w:rPr>
            <w:t>1</w:t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end"/>
          </w:r>
          <w:r w:rsidRPr="00A16465">
            <w:rPr>
              <w:rFonts w:ascii="Arial" w:hAnsi="Arial" w:cs="Arial"/>
              <w:color w:val="auto"/>
              <w:sz w:val="16"/>
              <w:szCs w:val="16"/>
            </w:rPr>
            <w:t xml:space="preserve"> / </w:t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begin"/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instrText>NUMPAGES  \* Arabic  \* MERGEFORMAT</w:instrText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separate"/>
          </w:r>
          <w:r w:rsidRPr="00A16465">
            <w:rPr>
              <w:rFonts w:ascii="Arial" w:hAnsi="Arial" w:cs="Arial"/>
              <w:bCs/>
              <w:noProof/>
              <w:color w:val="auto"/>
              <w:sz w:val="16"/>
              <w:szCs w:val="16"/>
            </w:rPr>
            <w:t>2</w:t>
          </w:r>
          <w:r w:rsidRPr="00A16465">
            <w:rPr>
              <w:rFonts w:ascii="Arial" w:hAnsi="Arial" w:cs="Arial"/>
              <w:bCs/>
              <w:color w:val="auto"/>
              <w:sz w:val="16"/>
              <w:szCs w:val="16"/>
            </w:rPr>
            <w:fldChar w:fldCharType="end"/>
          </w:r>
        </w:p>
      </w:tc>
    </w:tr>
  </w:tbl>
  <w:p w14:paraId="4E505F82" w14:textId="77777777" w:rsidR="00BD3A0A" w:rsidRPr="00564D36" w:rsidRDefault="00BD3A0A">
    <w:pPr>
      <w:pStyle w:val="Footer"/>
      <w:rPr>
        <w:rFonts w:ascii="Arial" w:hAnsi="Arial" w:cs="Arial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9B0C6" w14:textId="77777777" w:rsidR="000B13BB" w:rsidRDefault="000B13BB">
      <w:r>
        <w:separator/>
      </w:r>
    </w:p>
  </w:footnote>
  <w:footnote w:type="continuationSeparator" w:id="0">
    <w:p w14:paraId="795A6F75" w14:textId="77777777" w:rsidR="000B13BB" w:rsidRDefault="000B13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291B" w14:textId="2E4989D2" w:rsidR="00C32B1C" w:rsidRDefault="00C32B1C" w:rsidP="00C32B1C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A09754" wp14:editId="74A62281">
          <wp:simplePos x="0" y="0"/>
          <wp:positionH relativeFrom="column">
            <wp:posOffset>2040255</wp:posOffset>
          </wp:positionH>
          <wp:positionV relativeFrom="paragraph">
            <wp:posOffset>-245745</wp:posOffset>
          </wp:positionV>
          <wp:extent cx="1743075" cy="587841"/>
          <wp:effectExtent l="0" t="0" r="0" b="0"/>
          <wp:wrapSquare wrapText="bothSides"/>
          <wp:docPr id="12162350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878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D2D"/>
    <w:multiLevelType w:val="singleLevel"/>
    <w:tmpl w:val="E872EFA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</w:rPr>
    </w:lvl>
  </w:abstractNum>
  <w:abstractNum w:abstractNumId="1" w15:restartNumberingAfterBreak="0">
    <w:nsid w:val="075D335C"/>
    <w:multiLevelType w:val="singleLevel"/>
    <w:tmpl w:val="E872EFA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</w:rPr>
    </w:lvl>
  </w:abstractNum>
  <w:abstractNum w:abstractNumId="2" w15:restartNumberingAfterBreak="0">
    <w:nsid w:val="0BDE6FC1"/>
    <w:multiLevelType w:val="singleLevel"/>
    <w:tmpl w:val="E872EFA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</w:rPr>
    </w:lvl>
  </w:abstractNum>
  <w:abstractNum w:abstractNumId="3" w15:restartNumberingAfterBreak="0">
    <w:nsid w:val="0D6E5548"/>
    <w:multiLevelType w:val="singleLevel"/>
    <w:tmpl w:val="E872EFA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</w:rPr>
    </w:lvl>
  </w:abstractNum>
  <w:abstractNum w:abstractNumId="4" w15:restartNumberingAfterBreak="0">
    <w:nsid w:val="5292777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80402B4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181006">
    <w:abstractNumId w:val="1"/>
  </w:num>
  <w:num w:numId="2" w16cid:durableId="201794073">
    <w:abstractNumId w:val="3"/>
  </w:num>
  <w:num w:numId="3" w16cid:durableId="795682955">
    <w:abstractNumId w:val="0"/>
  </w:num>
  <w:num w:numId="4" w16cid:durableId="1769811698">
    <w:abstractNumId w:val="2"/>
  </w:num>
  <w:num w:numId="5" w16cid:durableId="988754150">
    <w:abstractNumId w:val="4"/>
  </w:num>
  <w:num w:numId="6" w16cid:durableId="10377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readOnly" w:formatting="1" w:enforcement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14"/>
    <w:rsid w:val="00070AB1"/>
    <w:rsid w:val="000B13BB"/>
    <w:rsid w:val="000C1384"/>
    <w:rsid w:val="0010586B"/>
    <w:rsid w:val="001277A8"/>
    <w:rsid w:val="00136BC9"/>
    <w:rsid w:val="00177EA7"/>
    <w:rsid w:val="001D1068"/>
    <w:rsid w:val="001F534B"/>
    <w:rsid w:val="0021670D"/>
    <w:rsid w:val="00223F7B"/>
    <w:rsid w:val="002336A3"/>
    <w:rsid w:val="00276046"/>
    <w:rsid w:val="00282F86"/>
    <w:rsid w:val="0029721F"/>
    <w:rsid w:val="00305DDF"/>
    <w:rsid w:val="003839CC"/>
    <w:rsid w:val="004025F2"/>
    <w:rsid w:val="004134C8"/>
    <w:rsid w:val="00435FE5"/>
    <w:rsid w:val="00453780"/>
    <w:rsid w:val="004B0D0C"/>
    <w:rsid w:val="005032E1"/>
    <w:rsid w:val="00513F44"/>
    <w:rsid w:val="00553FE3"/>
    <w:rsid w:val="00564D36"/>
    <w:rsid w:val="0057529B"/>
    <w:rsid w:val="006C0923"/>
    <w:rsid w:val="006C45DC"/>
    <w:rsid w:val="006D1714"/>
    <w:rsid w:val="006D5AD3"/>
    <w:rsid w:val="006E7026"/>
    <w:rsid w:val="007560C4"/>
    <w:rsid w:val="007759EC"/>
    <w:rsid w:val="0081005F"/>
    <w:rsid w:val="00810D0A"/>
    <w:rsid w:val="0081358F"/>
    <w:rsid w:val="00865EA6"/>
    <w:rsid w:val="00890405"/>
    <w:rsid w:val="00902A49"/>
    <w:rsid w:val="009C13B4"/>
    <w:rsid w:val="009F01B6"/>
    <w:rsid w:val="00A111FC"/>
    <w:rsid w:val="00A472BF"/>
    <w:rsid w:val="00A878C5"/>
    <w:rsid w:val="00B43E68"/>
    <w:rsid w:val="00BC2A38"/>
    <w:rsid w:val="00BD3A0A"/>
    <w:rsid w:val="00BE57DE"/>
    <w:rsid w:val="00C32B1C"/>
    <w:rsid w:val="00C84902"/>
    <w:rsid w:val="00C948E7"/>
    <w:rsid w:val="00CA151D"/>
    <w:rsid w:val="00CB1213"/>
    <w:rsid w:val="00CD5DC6"/>
    <w:rsid w:val="00DA5322"/>
    <w:rsid w:val="00DD5292"/>
    <w:rsid w:val="00DE3BB5"/>
    <w:rsid w:val="00E10D57"/>
    <w:rsid w:val="00E34A76"/>
    <w:rsid w:val="00E378CE"/>
    <w:rsid w:val="00E54178"/>
    <w:rsid w:val="00E77CA6"/>
    <w:rsid w:val="00E87415"/>
    <w:rsid w:val="00EC1380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7A1CDAD"/>
  <w15:docId w15:val="{A7F42A1B-3B1A-7E47-9B65-151FA7B7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40"/>
    </w:rPr>
  </w:style>
  <w:style w:type="paragraph" w:styleId="Heading2">
    <w:name w:val="heading 2"/>
    <w:basedOn w:val="Normal"/>
    <w:next w:val="Normal"/>
    <w:qFormat/>
    <w:pPr>
      <w:keepNext/>
      <w:tabs>
        <w:tab w:val="left" w:pos="272"/>
      </w:tabs>
      <w:outlineLvl w:val="1"/>
    </w:pPr>
    <w:rPr>
      <w:rFonts w:ascii="Times" w:hAnsi="Times"/>
      <w:b/>
      <w:sz w:val="28"/>
    </w:rPr>
  </w:style>
  <w:style w:type="paragraph" w:styleId="Heading3">
    <w:name w:val="heading 3"/>
    <w:basedOn w:val="Normal"/>
    <w:next w:val="Normal"/>
    <w:qFormat/>
    <w:pPr>
      <w:keepNext/>
      <w:tabs>
        <w:tab w:val="left" w:pos="272"/>
      </w:tabs>
      <w:autoSpaceDE w:val="0"/>
      <w:spacing w:line="260" w:lineRule="exact"/>
      <w:outlineLvl w:val="2"/>
    </w:pPr>
    <w:rPr>
      <w:rFonts w:ascii="Times" w:hAnsi="Times"/>
      <w:b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left" w:pos="272"/>
      </w:tabs>
      <w:autoSpaceDE w:val="0"/>
      <w:spacing w:line="260" w:lineRule="exact"/>
      <w:jc w:val="both"/>
      <w:outlineLvl w:val="3"/>
    </w:pPr>
    <w:rPr>
      <w:rFonts w:ascii="Times" w:hAnsi="Times"/>
      <w:b/>
      <w:sz w:val="26"/>
    </w:rPr>
  </w:style>
  <w:style w:type="paragraph" w:styleId="Heading5">
    <w:name w:val="heading 5"/>
    <w:basedOn w:val="Normal"/>
    <w:next w:val="Normal"/>
    <w:qFormat/>
    <w:pPr>
      <w:keepNext/>
      <w:spacing w:line="280" w:lineRule="exact"/>
      <w:outlineLvl w:val="4"/>
    </w:pPr>
    <w:rPr>
      <w:rFonts w:ascii="Times" w:hAnsi="Time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semiHidden/>
    <w:pPr>
      <w:tabs>
        <w:tab w:val="left" w:pos="272"/>
      </w:tabs>
    </w:pPr>
    <w:rPr>
      <w:sz w:val="18"/>
    </w:rPr>
  </w:style>
  <w:style w:type="paragraph" w:styleId="BodyText2">
    <w:name w:val="Body Text 2"/>
    <w:basedOn w:val="Normal"/>
    <w:semiHidden/>
    <w:pPr>
      <w:tabs>
        <w:tab w:val="left" w:pos="272"/>
      </w:tabs>
      <w:autoSpaceDE w:val="0"/>
      <w:jc w:val="both"/>
    </w:pPr>
    <w:rPr>
      <w:rFonts w:ascii="Times" w:hAnsi="Times"/>
      <w:sz w:val="22"/>
    </w:rPr>
  </w:style>
  <w:style w:type="paragraph" w:styleId="BodyText3">
    <w:name w:val="Body Text 3"/>
    <w:basedOn w:val="Normal"/>
    <w:semiHidden/>
    <w:pPr>
      <w:tabs>
        <w:tab w:val="left" w:pos="272"/>
      </w:tabs>
      <w:autoSpaceDE w:val="0"/>
    </w:pPr>
    <w:rPr>
      <w:rFonts w:ascii="Times" w:hAnsi="Times"/>
      <w:sz w:val="22"/>
    </w:rPr>
  </w:style>
  <w:style w:type="paragraph" w:styleId="Caption">
    <w:name w:val="caption"/>
    <w:basedOn w:val="Normal"/>
    <w:qFormat/>
    <w:pPr>
      <w:widowControl w:val="0"/>
      <w:suppressLineNumbers/>
      <w:suppressAutoHyphens/>
      <w:spacing w:before="120" w:after="120"/>
    </w:pPr>
    <w:rPr>
      <w:rFonts w:eastAsia="Lucida Sans Unicode"/>
      <w:i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E378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8C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CA151D"/>
  </w:style>
  <w:style w:type="paragraph" w:customStyle="1" w:styleId="Tabellentext">
    <w:name w:val="Tabellentext"/>
    <w:basedOn w:val="Footer"/>
    <w:link w:val="TabellentextZchn"/>
    <w:qFormat/>
    <w:rsid w:val="00BC2A38"/>
    <w:rPr>
      <w:rFonts w:ascii="Tahoma" w:hAnsi="Tahoma" w:cstheme="minorHAnsi"/>
      <w:color w:val="0070C0"/>
      <w:sz w:val="18"/>
      <w:szCs w:val="18"/>
      <w:lang w:val="de-CH"/>
    </w:rPr>
  </w:style>
  <w:style w:type="character" w:customStyle="1" w:styleId="TabellentextZchn">
    <w:name w:val="Tabellentext Zchn"/>
    <w:basedOn w:val="DefaultParagraphFont"/>
    <w:link w:val="Tabellentext"/>
    <w:rsid w:val="00BC2A38"/>
    <w:rPr>
      <w:rFonts w:ascii="Tahoma" w:hAnsi="Tahoma" w:cstheme="minorHAnsi"/>
      <w:color w:val="0070C0"/>
      <w:sz w:val="18"/>
      <w:szCs w:val="18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itaspitex-dragica\Desktop\beurteilungsformular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beurteilungsformular.dot</Template>
  <TotalTime>3</TotalTime>
  <Pages>7</Pages>
  <Words>695</Words>
  <Characters>7771</Characters>
  <Application>Microsoft Office Word</Application>
  <DocSecurity>0</DocSecurity>
  <Lines>64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8450</CharactersWithSpaces>
  <SharedDoc>false</SharedDoc>
  <HyperlinkBase/>
  <HLinks>
    <vt:vector size="12" baseType="variant">
      <vt:variant>
        <vt:i4>6160384</vt:i4>
      </vt:variant>
      <vt:variant>
        <vt:i4>1025</vt:i4>
      </vt:variant>
      <vt:variant>
        <vt:i4>1025</vt:i4>
      </vt:variant>
      <vt:variant>
        <vt:i4>1</vt:i4>
      </vt:variant>
      <vt:variant>
        <vt:lpwstr>\\LAPTOP\Laptop\40spitex\mitarbeiterbeurteilung\spitex-logo-sw.jpg</vt:lpwstr>
      </vt:variant>
      <vt:variant>
        <vt:lpwstr/>
      </vt:variant>
      <vt:variant>
        <vt:i4>655438</vt:i4>
      </vt:variant>
      <vt:variant>
        <vt:i4>1142</vt:i4>
      </vt:variant>
      <vt:variant>
        <vt:i4>1026</vt:i4>
      </vt:variant>
      <vt:variant>
        <vt:i4>1</vt:i4>
      </vt:variant>
      <vt:variant>
        <vt:lpwstr>C:\Dokumente und Einstellungen\Lilian Meier\Eigene Dateien\daten kontext\40spitex\mitarbeiterbeurteilung\kreise_sw.tif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10</cp:revision>
  <cp:lastPrinted>2019-10-31T07:50:00Z</cp:lastPrinted>
  <dcterms:created xsi:type="dcterms:W3CDTF">2021-07-31T09:01:00Z</dcterms:created>
  <dcterms:modified xsi:type="dcterms:W3CDTF">2025-04-01T09:36:00Z</dcterms:modified>
  <cp:category/>
</cp:coreProperties>
</file>